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D22C3" w14:textId="1D487DDD" w:rsidR="00D470F4" w:rsidRPr="0010050A" w:rsidRDefault="00E433F3" w:rsidP="00E433F3">
      <w:pPr>
        <w:pStyle w:val="Projectname"/>
        <w:ind w:left="288"/>
      </w:pPr>
      <w:r>
        <w:t xml:space="preserve">HHS </w:t>
      </w:r>
      <w:r w:rsidR="00E0511A">
        <w:t>CDC</w:t>
      </w:r>
      <w:r>
        <w:t xml:space="preserve"> HR BizFlow System</w:t>
      </w:r>
    </w:p>
    <w:p w14:paraId="342D22C4" w14:textId="441E784A" w:rsidR="00CF0395" w:rsidRPr="001968E2" w:rsidRDefault="00A84BDE" w:rsidP="00A84BDE">
      <w:pPr>
        <w:pStyle w:val="StyleToolordeliverablenameCustomColorRGB039118Left"/>
        <w:ind w:left="0"/>
        <w:jc w:val="center"/>
      </w:pPr>
      <w:r>
        <w:t>Deployment</w:t>
      </w:r>
    </w:p>
    <w:p w14:paraId="342D22C5" w14:textId="7EE7FAF0"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11461996" w:rsidR="00767D97" w:rsidRPr="009F5ED2" w:rsidRDefault="00492FF6" w:rsidP="0014101A">
            <w:pPr>
              <w:pStyle w:val="DocumentIdentification"/>
            </w:pPr>
            <w:r w:rsidRPr="00492FF6">
              <w:t xml:space="preserve">HHS </w:t>
            </w:r>
            <w:r w:rsidR="0014101A">
              <w:t>CDC</w:t>
            </w:r>
            <w:r w:rsidR="0014101A" w:rsidRPr="00492FF6">
              <w:t xml:space="preserve"> </w:t>
            </w:r>
            <w:r w:rsidRPr="00492FF6">
              <w:t>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495048E3" w:rsidR="00767D97" w:rsidRPr="002D1BA1" w:rsidRDefault="00E16724" w:rsidP="0014101A">
            <w:pPr>
              <w:pStyle w:val="Insertnameoftheproject"/>
              <w:rPr>
                <w:b/>
                <w:color w:val="auto"/>
              </w:rPr>
            </w:pPr>
            <w:r w:rsidRPr="00E16724">
              <w:rPr>
                <w:color w:val="auto"/>
              </w:rPr>
              <w:t xml:space="preserve">HHS </w:t>
            </w:r>
            <w:r w:rsidR="0014101A">
              <w:rPr>
                <w:color w:val="auto"/>
              </w:rPr>
              <w:t>CDC</w:t>
            </w:r>
            <w:r w:rsidR="0014101A" w:rsidRPr="00E16724">
              <w:rPr>
                <w:color w:val="auto"/>
              </w:rPr>
              <w:t xml:space="preserve"> </w:t>
            </w:r>
            <w:r w:rsidRPr="00E16724">
              <w:rPr>
                <w:color w:val="auto"/>
              </w:rPr>
              <w:t>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15E3C3D3" w:rsidR="00767D97" w:rsidRPr="002D1BA1" w:rsidRDefault="00E16724" w:rsidP="00352F65">
            <w:pPr>
              <w:pStyle w:val="Bodycopy"/>
              <w:rPr>
                <w:b/>
                <w:color w:val="auto"/>
              </w:rPr>
            </w:pPr>
            <w:r>
              <w:rPr>
                <w:color w:val="auto"/>
              </w:rPr>
              <w:t>Centers for Medicare and Medicaid</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7E0CE6F4" w:rsidR="00767D97" w:rsidRPr="002D1BA1" w:rsidRDefault="0014101A" w:rsidP="0014101A">
            <w:pPr>
              <w:pStyle w:val="Bodycopy"/>
              <w:rPr>
                <w:b/>
                <w:color w:val="auto"/>
              </w:rPr>
            </w:pPr>
            <w:r>
              <w:rPr>
                <w:color w:val="auto"/>
              </w:rPr>
              <w:t>Taeho Lee</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01F99A15" w:rsidR="00767D97" w:rsidRPr="002D1BA1" w:rsidRDefault="0014101A" w:rsidP="00C9714E">
            <w:pPr>
              <w:pStyle w:val="Bodycopy"/>
              <w:rPr>
                <w:b/>
                <w:color w:val="auto"/>
              </w:rPr>
            </w:pPr>
            <w:r>
              <w:rPr>
                <w:color w:val="auto"/>
              </w:rPr>
              <w:t>14</w:t>
            </w:r>
            <w:r w:rsidR="00E16724">
              <w:rPr>
                <w:color w:val="auto"/>
              </w:rPr>
              <w:t>-</w:t>
            </w:r>
            <w:r>
              <w:rPr>
                <w:color w:val="auto"/>
              </w:rPr>
              <w:t>Nov</w:t>
            </w:r>
            <w:r w:rsidR="00E16724">
              <w:rPr>
                <w:color w:val="auto"/>
              </w:rPr>
              <w:t>-201</w:t>
            </w:r>
            <w:r>
              <w:rPr>
                <w:color w:val="auto"/>
              </w:rPr>
              <w:t>8</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B72C59">
        <w:trPr>
          <w:trHeight w:val="317"/>
          <w:tblHeader/>
        </w:trPr>
        <w:tc>
          <w:tcPr>
            <w:tcW w:w="1224"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9" w14:textId="57B230AB"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B72C59">
        <w:tc>
          <w:tcPr>
            <w:tcW w:w="1224" w:type="dxa"/>
            <w:tcBorders>
              <w:top w:val="single" w:sz="4" w:space="0" w:color="auto"/>
              <w:left w:val="single" w:sz="4" w:space="0" w:color="auto"/>
              <w:bottom w:val="single" w:sz="4" w:space="0" w:color="auto"/>
              <w:right w:val="single" w:sz="4" w:space="0" w:color="auto"/>
            </w:tcBorders>
          </w:tcPr>
          <w:p w14:paraId="342D22EB" w14:textId="237669FC" w:rsidR="00767D97" w:rsidRPr="00F17B9F" w:rsidRDefault="00136B00" w:rsidP="00E16724">
            <w:pPr>
              <w:pStyle w:val="Tabletext"/>
            </w:pPr>
            <w:r>
              <w:t>1.0</w:t>
            </w:r>
          </w:p>
        </w:tc>
        <w:tc>
          <w:tcPr>
            <w:tcW w:w="1890" w:type="dxa"/>
            <w:tcBorders>
              <w:top w:val="single" w:sz="4" w:space="0" w:color="auto"/>
              <w:left w:val="single" w:sz="4" w:space="0" w:color="auto"/>
              <w:bottom w:val="single" w:sz="4" w:space="0" w:color="auto"/>
              <w:right w:val="single" w:sz="4" w:space="0" w:color="auto"/>
            </w:tcBorders>
          </w:tcPr>
          <w:p w14:paraId="342D22EC" w14:textId="7A16CE92" w:rsidR="00767D97" w:rsidRPr="00F17B9F" w:rsidRDefault="0014101A" w:rsidP="00C9714E">
            <w:pPr>
              <w:pStyle w:val="Tabletext"/>
            </w:pPr>
            <w:r>
              <w:t>11</w:t>
            </w:r>
            <w:r w:rsidR="00136B00">
              <w:t>/</w:t>
            </w:r>
            <w:r>
              <w:t>14</w:t>
            </w:r>
            <w:r w:rsidR="00136B00">
              <w:t>/</w:t>
            </w:r>
            <w:r>
              <w:t>2018</w:t>
            </w:r>
          </w:p>
        </w:tc>
        <w:tc>
          <w:tcPr>
            <w:tcW w:w="3420" w:type="dxa"/>
            <w:tcBorders>
              <w:top w:val="single" w:sz="4" w:space="0" w:color="auto"/>
              <w:left w:val="single" w:sz="4" w:space="0" w:color="auto"/>
              <w:bottom w:val="single" w:sz="4" w:space="0" w:color="auto"/>
              <w:right w:val="single" w:sz="4" w:space="0" w:color="auto"/>
            </w:tcBorders>
          </w:tcPr>
          <w:p w14:paraId="342D22ED" w14:textId="09000D72" w:rsidR="00767D97" w:rsidRPr="00F17B9F" w:rsidRDefault="0014101A" w:rsidP="0008103F">
            <w:pPr>
              <w:pStyle w:val="Tabletext"/>
            </w:pPr>
            <w:r>
              <w:t>Initial Draft</w:t>
            </w:r>
          </w:p>
        </w:tc>
        <w:tc>
          <w:tcPr>
            <w:tcW w:w="2662" w:type="dxa"/>
            <w:tcBorders>
              <w:top w:val="single" w:sz="4" w:space="0" w:color="auto"/>
              <w:left w:val="single" w:sz="4" w:space="0" w:color="auto"/>
              <w:bottom w:val="single" w:sz="4" w:space="0" w:color="auto"/>
              <w:right w:val="single" w:sz="4" w:space="0" w:color="auto"/>
            </w:tcBorders>
          </w:tcPr>
          <w:p w14:paraId="342D22EE" w14:textId="691B658D" w:rsidR="00767D97" w:rsidRPr="00F17B9F" w:rsidRDefault="0014101A" w:rsidP="00C9714E">
            <w:pPr>
              <w:pStyle w:val="Tabletext"/>
              <w:tabs>
                <w:tab w:val="left" w:pos="1590"/>
              </w:tabs>
            </w:pPr>
            <w:r>
              <w:t>Taeho Lee</w:t>
            </w:r>
          </w:p>
        </w:tc>
      </w:tr>
      <w:tr w:rsidR="00B72C59" w:rsidRPr="0053204A" w14:paraId="15F8FE14" w14:textId="77777777" w:rsidTr="00B72C59">
        <w:tc>
          <w:tcPr>
            <w:tcW w:w="1224" w:type="dxa"/>
            <w:tcBorders>
              <w:top w:val="single" w:sz="4" w:space="0" w:color="auto"/>
              <w:left w:val="single" w:sz="4" w:space="0" w:color="auto"/>
              <w:bottom w:val="single" w:sz="4" w:space="0" w:color="auto"/>
              <w:right w:val="single" w:sz="4" w:space="0" w:color="auto"/>
            </w:tcBorders>
          </w:tcPr>
          <w:p w14:paraId="7087D428" w14:textId="4867730F" w:rsidR="00B72C59" w:rsidRDefault="00B72C59" w:rsidP="00E16724">
            <w:pPr>
              <w:pStyle w:val="Tabletext"/>
            </w:pPr>
            <w:r>
              <w:t>1.1</w:t>
            </w:r>
          </w:p>
        </w:tc>
        <w:tc>
          <w:tcPr>
            <w:tcW w:w="1890" w:type="dxa"/>
            <w:tcBorders>
              <w:top w:val="single" w:sz="4" w:space="0" w:color="auto"/>
              <w:left w:val="single" w:sz="4" w:space="0" w:color="auto"/>
              <w:bottom w:val="single" w:sz="4" w:space="0" w:color="auto"/>
              <w:right w:val="single" w:sz="4" w:space="0" w:color="auto"/>
            </w:tcBorders>
          </w:tcPr>
          <w:p w14:paraId="25E2FAF1" w14:textId="160C0959" w:rsidR="00B72C59" w:rsidRDefault="00B72C59" w:rsidP="00C9714E">
            <w:pPr>
              <w:pStyle w:val="Tabletext"/>
            </w:pPr>
            <w:r>
              <w:t>11/15/2018</w:t>
            </w:r>
          </w:p>
        </w:tc>
        <w:tc>
          <w:tcPr>
            <w:tcW w:w="3420" w:type="dxa"/>
            <w:tcBorders>
              <w:top w:val="single" w:sz="4" w:space="0" w:color="auto"/>
              <w:left w:val="single" w:sz="4" w:space="0" w:color="auto"/>
              <w:bottom w:val="single" w:sz="4" w:space="0" w:color="auto"/>
              <w:right w:val="single" w:sz="4" w:space="0" w:color="auto"/>
            </w:tcBorders>
          </w:tcPr>
          <w:p w14:paraId="0FC1C57F" w14:textId="1A4ECDAE" w:rsidR="00B72C59" w:rsidRDefault="00B72C59" w:rsidP="0008103F">
            <w:pPr>
              <w:pStyle w:val="Tabletext"/>
            </w:pPr>
            <w:r>
              <w:t>Github, ERA, BIX sections added</w:t>
            </w:r>
          </w:p>
        </w:tc>
        <w:tc>
          <w:tcPr>
            <w:tcW w:w="2662" w:type="dxa"/>
            <w:tcBorders>
              <w:top w:val="single" w:sz="4" w:space="0" w:color="auto"/>
              <w:left w:val="single" w:sz="4" w:space="0" w:color="auto"/>
              <w:bottom w:val="single" w:sz="4" w:space="0" w:color="auto"/>
              <w:right w:val="single" w:sz="4" w:space="0" w:color="auto"/>
            </w:tcBorders>
          </w:tcPr>
          <w:p w14:paraId="17C259BA" w14:textId="1C08568C" w:rsidR="00B72C59" w:rsidRDefault="00B72C59" w:rsidP="00C9714E">
            <w:pPr>
              <w:pStyle w:val="Tabletext"/>
              <w:tabs>
                <w:tab w:val="left" w:pos="1590"/>
              </w:tabs>
            </w:pPr>
            <w:r>
              <w:t>Taeho Lee</w:t>
            </w:r>
          </w:p>
        </w:tc>
      </w:tr>
    </w:tbl>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2715E9C"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4" w:name="_Toc226456967"/>
      <w:bookmarkStart w:id="5" w:name="_Ref226997660"/>
      <w:r>
        <w:lastRenderedPageBreak/>
        <w:t>Table of c</w:t>
      </w:r>
      <w:r w:rsidR="00767D97" w:rsidRPr="000E1F25">
        <w:t>ontents</w:t>
      </w:r>
      <w:bookmarkEnd w:id="1"/>
      <w:bookmarkEnd w:id="2"/>
      <w:bookmarkEnd w:id="3"/>
      <w:bookmarkEnd w:id="4"/>
      <w:bookmarkEnd w:id="5"/>
    </w:p>
    <w:p w14:paraId="758B3FDF" w14:textId="6F636EF8" w:rsidR="00B72C59" w:rsidRDefault="001F5E80">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530054919" w:history="1">
        <w:r w:rsidR="00B72C59" w:rsidRPr="00A43B02">
          <w:rPr>
            <w:rStyle w:val="Hyperlink"/>
            <w:noProof/>
          </w:rPr>
          <w:t>1</w:t>
        </w:r>
        <w:r w:rsidR="00B72C59">
          <w:rPr>
            <w:rFonts w:asciiTheme="minorHAnsi" w:eastAsiaTheme="minorEastAsia" w:hAnsiTheme="minorHAnsi" w:cstheme="minorBidi"/>
            <w:b w:val="0"/>
            <w:noProof/>
            <w:sz w:val="22"/>
            <w:szCs w:val="22"/>
          </w:rPr>
          <w:tab/>
        </w:r>
        <w:r w:rsidR="00B72C59" w:rsidRPr="00A43B02">
          <w:rPr>
            <w:rStyle w:val="Hyperlink"/>
            <w:noProof/>
          </w:rPr>
          <w:t>Introduction</w:t>
        </w:r>
        <w:r w:rsidR="00B72C59">
          <w:rPr>
            <w:noProof/>
            <w:webHidden/>
          </w:rPr>
          <w:tab/>
        </w:r>
        <w:r w:rsidR="00B72C59">
          <w:rPr>
            <w:noProof/>
            <w:webHidden/>
          </w:rPr>
          <w:fldChar w:fldCharType="begin"/>
        </w:r>
        <w:r w:rsidR="00B72C59">
          <w:rPr>
            <w:noProof/>
            <w:webHidden/>
          </w:rPr>
          <w:instrText xml:space="preserve"> PAGEREF _Toc530054919 \h </w:instrText>
        </w:r>
        <w:r w:rsidR="00B72C59">
          <w:rPr>
            <w:noProof/>
            <w:webHidden/>
          </w:rPr>
        </w:r>
        <w:r w:rsidR="00B72C59">
          <w:rPr>
            <w:noProof/>
            <w:webHidden/>
          </w:rPr>
          <w:fldChar w:fldCharType="separate"/>
        </w:r>
        <w:r w:rsidR="00B72C59">
          <w:rPr>
            <w:noProof/>
            <w:webHidden/>
          </w:rPr>
          <w:t>4</w:t>
        </w:r>
        <w:r w:rsidR="00B72C59">
          <w:rPr>
            <w:noProof/>
            <w:webHidden/>
          </w:rPr>
          <w:fldChar w:fldCharType="end"/>
        </w:r>
      </w:hyperlink>
    </w:p>
    <w:p w14:paraId="7A1E333D" w14:textId="38909772" w:rsidR="00B72C59" w:rsidRDefault="00B72C59">
      <w:pPr>
        <w:pStyle w:val="TOC1"/>
        <w:rPr>
          <w:rFonts w:asciiTheme="minorHAnsi" w:eastAsiaTheme="minorEastAsia" w:hAnsiTheme="minorHAnsi" w:cstheme="minorBidi"/>
          <w:b w:val="0"/>
          <w:noProof/>
          <w:sz w:val="22"/>
          <w:szCs w:val="22"/>
        </w:rPr>
      </w:pPr>
      <w:hyperlink w:anchor="_Toc530054920" w:history="1">
        <w:r w:rsidRPr="00A43B02">
          <w:rPr>
            <w:rStyle w:val="Hyperlink"/>
            <w:noProof/>
          </w:rPr>
          <w:t>2</w:t>
        </w:r>
        <w:r>
          <w:rPr>
            <w:rFonts w:asciiTheme="minorHAnsi" w:eastAsiaTheme="minorEastAsia" w:hAnsiTheme="minorHAnsi" w:cstheme="minorBidi"/>
            <w:b w:val="0"/>
            <w:noProof/>
            <w:sz w:val="22"/>
            <w:szCs w:val="22"/>
          </w:rPr>
          <w:tab/>
        </w:r>
        <w:r w:rsidRPr="00A43B02">
          <w:rPr>
            <w:rStyle w:val="Hyperlink"/>
            <w:noProof/>
          </w:rPr>
          <w:t>Required system version information</w:t>
        </w:r>
        <w:r>
          <w:rPr>
            <w:noProof/>
            <w:webHidden/>
          </w:rPr>
          <w:tab/>
        </w:r>
        <w:r>
          <w:rPr>
            <w:noProof/>
            <w:webHidden/>
          </w:rPr>
          <w:fldChar w:fldCharType="begin"/>
        </w:r>
        <w:r>
          <w:rPr>
            <w:noProof/>
            <w:webHidden/>
          </w:rPr>
          <w:instrText xml:space="preserve"> PAGEREF _Toc530054920 \h </w:instrText>
        </w:r>
        <w:r>
          <w:rPr>
            <w:noProof/>
            <w:webHidden/>
          </w:rPr>
        </w:r>
        <w:r>
          <w:rPr>
            <w:noProof/>
            <w:webHidden/>
          </w:rPr>
          <w:fldChar w:fldCharType="separate"/>
        </w:r>
        <w:r>
          <w:rPr>
            <w:noProof/>
            <w:webHidden/>
          </w:rPr>
          <w:t>5</w:t>
        </w:r>
        <w:r>
          <w:rPr>
            <w:noProof/>
            <w:webHidden/>
          </w:rPr>
          <w:fldChar w:fldCharType="end"/>
        </w:r>
      </w:hyperlink>
    </w:p>
    <w:p w14:paraId="73A09448" w14:textId="6960D9CF" w:rsidR="00B72C59" w:rsidRDefault="00B72C59">
      <w:pPr>
        <w:pStyle w:val="TOC1"/>
        <w:rPr>
          <w:rFonts w:asciiTheme="minorHAnsi" w:eastAsiaTheme="minorEastAsia" w:hAnsiTheme="minorHAnsi" w:cstheme="minorBidi"/>
          <w:b w:val="0"/>
          <w:noProof/>
          <w:sz w:val="22"/>
          <w:szCs w:val="22"/>
        </w:rPr>
      </w:pPr>
      <w:hyperlink w:anchor="_Toc530054921" w:history="1">
        <w:r w:rsidRPr="00A43B02">
          <w:rPr>
            <w:rStyle w:val="Hyperlink"/>
            <w:noProof/>
          </w:rPr>
          <w:t>3</w:t>
        </w:r>
        <w:r>
          <w:rPr>
            <w:rFonts w:asciiTheme="minorHAnsi" w:eastAsiaTheme="minorEastAsia" w:hAnsiTheme="minorHAnsi" w:cstheme="minorBidi"/>
            <w:b w:val="0"/>
            <w:noProof/>
            <w:sz w:val="22"/>
            <w:szCs w:val="22"/>
          </w:rPr>
          <w:tab/>
        </w:r>
        <w:r w:rsidRPr="00A43B02">
          <w:rPr>
            <w:rStyle w:val="Hyperlink"/>
            <w:noProof/>
          </w:rPr>
          <w:t>Required software</w:t>
        </w:r>
        <w:r>
          <w:rPr>
            <w:noProof/>
            <w:webHidden/>
          </w:rPr>
          <w:tab/>
        </w:r>
        <w:r>
          <w:rPr>
            <w:noProof/>
            <w:webHidden/>
          </w:rPr>
          <w:fldChar w:fldCharType="begin"/>
        </w:r>
        <w:r>
          <w:rPr>
            <w:noProof/>
            <w:webHidden/>
          </w:rPr>
          <w:instrText xml:space="preserve"> PAGEREF _Toc530054921 \h </w:instrText>
        </w:r>
        <w:r>
          <w:rPr>
            <w:noProof/>
            <w:webHidden/>
          </w:rPr>
        </w:r>
        <w:r>
          <w:rPr>
            <w:noProof/>
            <w:webHidden/>
          </w:rPr>
          <w:fldChar w:fldCharType="separate"/>
        </w:r>
        <w:r>
          <w:rPr>
            <w:noProof/>
            <w:webHidden/>
          </w:rPr>
          <w:t>6</w:t>
        </w:r>
        <w:r>
          <w:rPr>
            <w:noProof/>
            <w:webHidden/>
          </w:rPr>
          <w:fldChar w:fldCharType="end"/>
        </w:r>
      </w:hyperlink>
    </w:p>
    <w:p w14:paraId="7265885D" w14:textId="5F1A4A9C" w:rsidR="00B72C59" w:rsidRDefault="00B72C59">
      <w:pPr>
        <w:pStyle w:val="TOC1"/>
        <w:rPr>
          <w:rFonts w:asciiTheme="minorHAnsi" w:eastAsiaTheme="minorEastAsia" w:hAnsiTheme="minorHAnsi" w:cstheme="minorBidi"/>
          <w:b w:val="0"/>
          <w:noProof/>
          <w:sz w:val="22"/>
          <w:szCs w:val="22"/>
        </w:rPr>
      </w:pPr>
      <w:hyperlink w:anchor="_Toc530054922" w:history="1">
        <w:r w:rsidRPr="00A43B02">
          <w:rPr>
            <w:rStyle w:val="Hyperlink"/>
            <w:noProof/>
          </w:rPr>
          <w:t>4</w:t>
        </w:r>
        <w:r>
          <w:rPr>
            <w:rFonts w:asciiTheme="minorHAnsi" w:eastAsiaTheme="minorEastAsia" w:hAnsiTheme="minorHAnsi" w:cstheme="minorBidi"/>
            <w:b w:val="0"/>
            <w:noProof/>
            <w:sz w:val="22"/>
            <w:szCs w:val="22"/>
          </w:rPr>
          <w:tab/>
        </w:r>
        <w:r w:rsidRPr="00A43B02">
          <w:rPr>
            <w:rStyle w:val="Hyperlink"/>
            <w:noProof/>
          </w:rPr>
          <w:t>Methods of deployment file delivery</w:t>
        </w:r>
        <w:r>
          <w:rPr>
            <w:noProof/>
            <w:webHidden/>
          </w:rPr>
          <w:tab/>
        </w:r>
        <w:r>
          <w:rPr>
            <w:noProof/>
            <w:webHidden/>
          </w:rPr>
          <w:fldChar w:fldCharType="begin"/>
        </w:r>
        <w:r>
          <w:rPr>
            <w:noProof/>
            <w:webHidden/>
          </w:rPr>
          <w:instrText xml:space="preserve"> PAGEREF _Toc530054922 \h </w:instrText>
        </w:r>
        <w:r>
          <w:rPr>
            <w:noProof/>
            <w:webHidden/>
          </w:rPr>
        </w:r>
        <w:r>
          <w:rPr>
            <w:noProof/>
            <w:webHidden/>
          </w:rPr>
          <w:fldChar w:fldCharType="separate"/>
        </w:r>
        <w:r>
          <w:rPr>
            <w:noProof/>
            <w:webHidden/>
          </w:rPr>
          <w:t>8</w:t>
        </w:r>
        <w:r>
          <w:rPr>
            <w:noProof/>
            <w:webHidden/>
          </w:rPr>
          <w:fldChar w:fldCharType="end"/>
        </w:r>
      </w:hyperlink>
    </w:p>
    <w:p w14:paraId="3C2D3B84" w14:textId="2CDDC548" w:rsidR="00B72C59" w:rsidRDefault="00B72C59">
      <w:pPr>
        <w:pStyle w:val="TOC2"/>
        <w:rPr>
          <w:rFonts w:asciiTheme="minorHAnsi" w:eastAsiaTheme="minorEastAsia" w:hAnsiTheme="minorHAnsi" w:cstheme="minorBidi"/>
          <w:sz w:val="22"/>
          <w:szCs w:val="22"/>
        </w:rPr>
      </w:pPr>
      <w:hyperlink w:anchor="_Toc530054923" w:history="1">
        <w:r w:rsidRPr="00A43B02">
          <w:rPr>
            <w:rStyle w:val="Hyperlink"/>
          </w:rPr>
          <w:t>4.1</w:t>
        </w:r>
        <w:r>
          <w:rPr>
            <w:rFonts w:asciiTheme="minorHAnsi" w:eastAsiaTheme="minorEastAsia" w:hAnsiTheme="minorHAnsi" w:cstheme="minorBidi"/>
            <w:sz w:val="22"/>
            <w:szCs w:val="22"/>
          </w:rPr>
          <w:tab/>
        </w:r>
        <w:r w:rsidRPr="00A43B02">
          <w:rPr>
            <w:rStyle w:val="Hyperlink"/>
          </w:rPr>
          <w:t>Development repository in GitHub</w:t>
        </w:r>
        <w:r>
          <w:rPr>
            <w:webHidden/>
          </w:rPr>
          <w:tab/>
        </w:r>
        <w:r>
          <w:rPr>
            <w:webHidden/>
          </w:rPr>
          <w:fldChar w:fldCharType="begin"/>
        </w:r>
        <w:r>
          <w:rPr>
            <w:webHidden/>
          </w:rPr>
          <w:instrText xml:space="preserve"> PAGEREF _Toc530054923 \h </w:instrText>
        </w:r>
        <w:r>
          <w:rPr>
            <w:webHidden/>
          </w:rPr>
        </w:r>
        <w:r>
          <w:rPr>
            <w:webHidden/>
          </w:rPr>
          <w:fldChar w:fldCharType="separate"/>
        </w:r>
        <w:r>
          <w:rPr>
            <w:webHidden/>
          </w:rPr>
          <w:t>8</w:t>
        </w:r>
        <w:r>
          <w:rPr>
            <w:webHidden/>
          </w:rPr>
          <w:fldChar w:fldCharType="end"/>
        </w:r>
      </w:hyperlink>
    </w:p>
    <w:p w14:paraId="2E5107CD" w14:textId="76269910" w:rsidR="00B72C59" w:rsidRDefault="00B72C59">
      <w:pPr>
        <w:pStyle w:val="TOC1"/>
        <w:rPr>
          <w:rFonts w:asciiTheme="minorHAnsi" w:eastAsiaTheme="minorEastAsia" w:hAnsiTheme="minorHAnsi" w:cstheme="minorBidi"/>
          <w:b w:val="0"/>
          <w:noProof/>
          <w:sz w:val="22"/>
          <w:szCs w:val="22"/>
        </w:rPr>
      </w:pPr>
      <w:hyperlink w:anchor="_Toc530054924" w:history="1">
        <w:r w:rsidRPr="00A43B02">
          <w:rPr>
            <w:rStyle w:val="Hyperlink"/>
            <w:noProof/>
          </w:rPr>
          <w:t>5</w:t>
        </w:r>
        <w:r>
          <w:rPr>
            <w:rFonts w:asciiTheme="minorHAnsi" w:eastAsiaTheme="minorEastAsia" w:hAnsiTheme="minorHAnsi" w:cstheme="minorBidi"/>
            <w:b w:val="0"/>
            <w:noProof/>
            <w:sz w:val="22"/>
            <w:szCs w:val="22"/>
          </w:rPr>
          <w:tab/>
        </w:r>
        <w:r w:rsidRPr="00A43B02">
          <w:rPr>
            <w:rStyle w:val="Hyperlink"/>
            <w:noProof/>
          </w:rPr>
          <w:t>Github Development directory structure</w:t>
        </w:r>
        <w:r>
          <w:rPr>
            <w:noProof/>
            <w:webHidden/>
          </w:rPr>
          <w:tab/>
        </w:r>
        <w:r>
          <w:rPr>
            <w:noProof/>
            <w:webHidden/>
          </w:rPr>
          <w:fldChar w:fldCharType="begin"/>
        </w:r>
        <w:r>
          <w:rPr>
            <w:noProof/>
            <w:webHidden/>
          </w:rPr>
          <w:instrText xml:space="preserve"> PAGEREF _Toc530054924 \h </w:instrText>
        </w:r>
        <w:r>
          <w:rPr>
            <w:noProof/>
            <w:webHidden/>
          </w:rPr>
        </w:r>
        <w:r>
          <w:rPr>
            <w:noProof/>
            <w:webHidden/>
          </w:rPr>
          <w:fldChar w:fldCharType="separate"/>
        </w:r>
        <w:r>
          <w:rPr>
            <w:noProof/>
            <w:webHidden/>
          </w:rPr>
          <w:t>10</w:t>
        </w:r>
        <w:r>
          <w:rPr>
            <w:noProof/>
            <w:webHidden/>
          </w:rPr>
          <w:fldChar w:fldCharType="end"/>
        </w:r>
      </w:hyperlink>
    </w:p>
    <w:p w14:paraId="75A51CEF" w14:textId="3F961949" w:rsidR="00B72C59" w:rsidRDefault="00B72C59">
      <w:pPr>
        <w:pStyle w:val="TOC2"/>
        <w:rPr>
          <w:rFonts w:asciiTheme="minorHAnsi" w:eastAsiaTheme="minorEastAsia" w:hAnsiTheme="minorHAnsi" w:cstheme="minorBidi"/>
          <w:sz w:val="22"/>
          <w:szCs w:val="22"/>
        </w:rPr>
      </w:pPr>
      <w:hyperlink w:anchor="_Toc530054925" w:history="1">
        <w:r w:rsidRPr="00A43B02">
          <w:rPr>
            <w:rStyle w:val="Hyperlink"/>
          </w:rPr>
          <w:t>5.1</w:t>
        </w:r>
        <w:r>
          <w:rPr>
            <w:rFonts w:asciiTheme="minorHAnsi" w:eastAsiaTheme="minorEastAsia" w:hAnsiTheme="minorHAnsi" w:cstheme="minorBidi"/>
            <w:sz w:val="22"/>
            <w:szCs w:val="22"/>
          </w:rPr>
          <w:tab/>
        </w:r>
        <w:r w:rsidRPr="00A43B02">
          <w:rPr>
            <w:rStyle w:val="Hyperlink"/>
          </w:rPr>
          <w:t>database Directory contents</w:t>
        </w:r>
        <w:r>
          <w:rPr>
            <w:webHidden/>
          </w:rPr>
          <w:tab/>
        </w:r>
        <w:r>
          <w:rPr>
            <w:webHidden/>
          </w:rPr>
          <w:fldChar w:fldCharType="begin"/>
        </w:r>
        <w:r>
          <w:rPr>
            <w:webHidden/>
          </w:rPr>
          <w:instrText xml:space="preserve"> PAGEREF _Toc530054925 \h </w:instrText>
        </w:r>
        <w:r>
          <w:rPr>
            <w:webHidden/>
          </w:rPr>
        </w:r>
        <w:r>
          <w:rPr>
            <w:webHidden/>
          </w:rPr>
          <w:fldChar w:fldCharType="separate"/>
        </w:r>
        <w:r>
          <w:rPr>
            <w:webHidden/>
          </w:rPr>
          <w:t>10</w:t>
        </w:r>
        <w:r>
          <w:rPr>
            <w:webHidden/>
          </w:rPr>
          <w:fldChar w:fldCharType="end"/>
        </w:r>
      </w:hyperlink>
    </w:p>
    <w:p w14:paraId="5A53F861" w14:textId="37BB8C5B" w:rsidR="00B72C59" w:rsidRDefault="00B72C59">
      <w:pPr>
        <w:pStyle w:val="TOC2"/>
        <w:rPr>
          <w:rFonts w:asciiTheme="minorHAnsi" w:eastAsiaTheme="minorEastAsia" w:hAnsiTheme="minorHAnsi" w:cstheme="minorBidi"/>
          <w:sz w:val="22"/>
          <w:szCs w:val="22"/>
        </w:rPr>
      </w:pPr>
      <w:hyperlink w:anchor="_Toc530054926" w:history="1">
        <w:r w:rsidRPr="00A43B02">
          <w:rPr>
            <w:rStyle w:val="Hyperlink"/>
          </w:rPr>
          <w:t>5.2</w:t>
        </w:r>
        <w:r>
          <w:rPr>
            <w:rFonts w:asciiTheme="minorHAnsi" w:eastAsiaTheme="minorEastAsia" w:hAnsiTheme="minorHAnsi" w:cstheme="minorBidi"/>
            <w:sz w:val="22"/>
            <w:szCs w:val="22"/>
          </w:rPr>
          <w:tab/>
        </w:r>
        <w:r w:rsidRPr="00A43B02">
          <w:rPr>
            <w:rStyle w:val="Hyperlink"/>
          </w:rPr>
          <w:t>deploy directory contents</w:t>
        </w:r>
        <w:r>
          <w:rPr>
            <w:webHidden/>
          </w:rPr>
          <w:tab/>
        </w:r>
        <w:r>
          <w:rPr>
            <w:webHidden/>
          </w:rPr>
          <w:fldChar w:fldCharType="begin"/>
        </w:r>
        <w:r>
          <w:rPr>
            <w:webHidden/>
          </w:rPr>
          <w:instrText xml:space="preserve"> PAGEREF _Toc530054926 \h </w:instrText>
        </w:r>
        <w:r>
          <w:rPr>
            <w:webHidden/>
          </w:rPr>
        </w:r>
        <w:r>
          <w:rPr>
            <w:webHidden/>
          </w:rPr>
          <w:fldChar w:fldCharType="separate"/>
        </w:r>
        <w:r>
          <w:rPr>
            <w:webHidden/>
          </w:rPr>
          <w:t>11</w:t>
        </w:r>
        <w:r>
          <w:rPr>
            <w:webHidden/>
          </w:rPr>
          <w:fldChar w:fldCharType="end"/>
        </w:r>
      </w:hyperlink>
    </w:p>
    <w:p w14:paraId="626C8F4E" w14:textId="17D7272E" w:rsidR="00B72C59" w:rsidRDefault="00B72C59">
      <w:pPr>
        <w:pStyle w:val="TOC2"/>
        <w:rPr>
          <w:rFonts w:asciiTheme="minorHAnsi" w:eastAsiaTheme="minorEastAsia" w:hAnsiTheme="minorHAnsi" w:cstheme="minorBidi"/>
          <w:sz w:val="22"/>
          <w:szCs w:val="22"/>
        </w:rPr>
      </w:pPr>
      <w:hyperlink w:anchor="_Toc530054927" w:history="1">
        <w:r w:rsidRPr="00A43B02">
          <w:rPr>
            <w:rStyle w:val="Hyperlink"/>
          </w:rPr>
          <w:t>5.3</w:t>
        </w:r>
        <w:r>
          <w:rPr>
            <w:rFonts w:asciiTheme="minorHAnsi" w:eastAsiaTheme="minorEastAsia" w:hAnsiTheme="minorHAnsi" w:cstheme="minorBidi"/>
            <w:sz w:val="22"/>
            <w:szCs w:val="22"/>
          </w:rPr>
          <w:tab/>
        </w:r>
        <w:r w:rsidRPr="00A43B02">
          <w:rPr>
            <w:rStyle w:val="Hyperlink"/>
          </w:rPr>
          <w:t>era directory contents</w:t>
        </w:r>
        <w:r>
          <w:rPr>
            <w:webHidden/>
          </w:rPr>
          <w:tab/>
        </w:r>
        <w:r>
          <w:rPr>
            <w:webHidden/>
          </w:rPr>
          <w:fldChar w:fldCharType="begin"/>
        </w:r>
        <w:r>
          <w:rPr>
            <w:webHidden/>
          </w:rPr>
          <w:instrText xml:space="preserve"> PAGEREF _Toc530054927 \h </w:instrText>
        </w:r>
        <w:r>
          <w:rPr>
            <w:webHidden/>
          </w:rPr>
        </w:r>
        <w:r>
          <w:rPr>
            <w:webHidden/>
          </w:rPr>
          <w:fldChar w:fldCharType="separate"/>
        </w:r>
        <w:r>
          <w:rPr>
            <w:webHidden/>
          </w:rPr>
          <w:t>11</w:t>
        </w:r>
        <w:r>
          <w:rPr>
            <w:webHidden/>
          </w:rPr>
          <w:fldChar w:fldCharType="end"/>
        </w:r>
      </w:hyperlink>
    </w:p>
    <w:p w14:paraId="79C29D04" w14:textId="322F5ED6" w:rsidR="00B72C59" w:rsidRDefault="00B72C59">
      <w:pPr>
        <w:pStyle w:val="TOC2"/>
        <w:rPr>
          <w:rFonts w:asciiTheme="minorHAnsi" w:eastAsiaTheme="minorEastAsia" w:hAnsiTheme="minorHAnsi" w:cstheme="minorBidi"/>
          <w:sz w:val="22"/>
          <w:szCs w:val="22"/>
        </w:rPr>
      </w:pPr>
      <w:hyperlink w:anchor="_Toc530054928" w:history="1">
        <w:r w:rsidRPr="00A43B02">
          <w:rPr>
            <w:rStyle w:val="Hyperlink"/>
          </w:rPr>
          <w:t>5.4</w:t>
        </w:r>
        <w:r>
          <w:rPr>
            <w:rFonts w:asciiTheme="minorHAnsi" w:eastAsiaTheme="minorEastAsia" w:hAnsiTheme="minorHAnsi" w:cstheme="minorBidi"/>
            <w:sz w:val="22"/>
            <w:szCs w:val="22"/>
          </w:rPr>
          <w:tab/>
        </w:r>
        <w:r w:rsidRPr="00A43B02">
          <w:rPr>
            <w:rStyle w:val="Hyperlink"/>
          </w:rPr>
          <w:t>java directory contents</w:t>
        </w:r>
        <w:r>
          <w:rPr>
            <w:webHidden/>
          </w:rPr>
          <w:tab/>
        </w:r>
        <w:r>
          <w:rPr>
            <w:webHidden/>
          </w:rPr>
          <w:fldChar w:fldCharType="begin"/>
        </w:r>
        <w:r>
          <w:rPr>
            <w:webHidden/>
          </w:rPr>
          <w:instrText xml:space="preserve"> PAGEREF _Toc530054928 \h </w:instrText>
        </w:r>
        <w:r>
          <w:rPr>
            <w:webHidden/>
          </w:rPr>
        </w:r>
        <w:r>
          <w:rPr>
            <w:webHidden/>
          </w:rPr>
          <w:fldChar w:fldCharType="separate"/>
        </w:r>
        <w:r>
          <w:rPr>
            <w:webHidden/>
          </w:rPr>
          <w:t>11</w:t>
        </w:r>
        <w:r>
          <w:rPr>
            <w:webHidden/>
          </w:rPr>
          <w:fldChar w:fldCharType="end"/>
        </w:r>
      </w:hyperlink>
    </w:p>
    <w:p w14:paraId="3A0EA20F" w14:textId="79FE7638" w:rsidR="00B72C59" w:rsidRDefault="00B72C59">
      <w:pPr>
        <w:pStyle w:val="TOC2"/>
        <w:rPr>
          <w:rFonts w:asciiTheme="minorHAnsi" w:eastAsiaTheme="minorEastAsia" w:hAnsiTheme="minorHAnsi" w:cstheme="minorBidi"/>
          <w:sz w:val="22"/>
          <w:szCs w:val="22"/>
        </w:rPr>
      </w:pPr>
      <w:hyperlink w:anchor="_Toc530054929" w:history="1">
        <w:r w:rsidRPr="00A43B02">
          <w:rPr>
            <w:rStyle w:val="Hyperlink"/>
          </w:rPr>
          <w:t>5.5</w:t>
        </w:r>
        <w:r>
          <w:rPr>
            <w:rFonts w:asciiTheme="minorHAnsi" w:eastAsiaTheme="minorEastAsia" w:hAnsiTheme="minorHAnsi" w:cstheme="minorBidi"/>
            <w:sz w:val="22"/>
            <w:szCs w:val="22"/>
          </w:rPr>
          <w:tab/>
        </w:r>
        <w:r w:rsidRPr="00A43B02">
          <w:rPr>
            <w:rStyle w:val="Hyperlink"/>
          </w:rPr>
          <w:t>process directory contents</w:t>
        </w:r>
        <w:r>
          <w:rPr>
            <w:webHidden/>
          </w:rPr>
          <w:tab/>
        </w:r>
        <w:r>
          <w:rPr>
            <w:webHidden/>
          </w:rPr>
          <w:fldChar w:fldCharType="begin"/>
        </w:r>
        <w:r>
          <w:rPr>
            <w:webHidden/>
          </w:rPr>
          <w:instrText xml:space="preserve"> PAGEREF _Toc530054929 \h </w:instrText>
        </w:r>
        <w:r>
          <w:rPr>
            <w:webHidden/>
          </w:rPr>
        </w:r>
        <w:r>
          <w:rPr>
            <w:webHidden/>
          </w:rPr>
          <w:fldChar w:fldCharType="separate"/>
        </w:r>
        <w:r>
          <w:rPr>
            <w:webHidden/>
          </w:rPr>
          <w:t>12</w:t>
        </w:r>
        <w:r>
          <w:rPr>
            <w:webHidden/>
          </w:rPr>
          <w:fldChar w:fldCharType="end"/>
        </w:r>
      </w:hyperlink>
    </w:p>
    <w:p w14:paraId="5E6BD9D0" w14:textId="0554B694" w:rsidR="00B72C59" w:rsidRDefault="00B72C59">
      <w:pPr>
        <w:pStyle w:val="TOC2"/>
        <w:rPr>
          <w:rFonts w:asciiTheme="minorHAnsi" w:eastAsiaTheme="minorEastAsia" w:hAnsiTheme="minorHAnsi" w:cstheme="minorBidi"/>
          <w:sz w:val="22"/>
          <w:szCs w:val="22"/>
        </w:rPr>
      </w:pPr>
      <w:hyperlink w:anchor="_Toc530054930" w:history="1">
        <w:r w:rsidRPr="00A43B02">
          <w:rPr>
            <w:rStyle w:val="Hyperlink"/>
          </w:rPr>
          <w:t>5.6</w:t>
        </w:r>
        <w:r>
          <w:rPr>
            <w:rFonts w:asciiTheme="minorHAnsi" w:eastAsiaTheme="minorEastAsia" w:hAnsiTheme="minorHAnsi" w:cstheme="minorBidi"/>
            <w:sz w:val="22"/>
            <w:szCs w:val="22"/>
          </w:rPr>
          <w:tab/>
        </w:r>
        <w:r w:rsidRPr="00A43B02">
          <w:rPr>
            <w:rStyle w:val="Hyperlink"/>
          </w:rPr>
          <w:t>report directory contents</w:t>
        </w:r>
        <w:r>
          <w:rPr>
            <w:webHidden/>
          </w:rPr>
          <w:tab/>
        </w:r>
        <w:r>
          <w:rPr>
            <w:webHidden/>
          </w:rPr>
          <w:fldChar w:fldCharType="begin"/>
        </w:r>
        <w:r>
          <w:rPr>
            <w:webHidden/>
          </w:rPr>
          <w:instrText xml:space="preserve"> PAGEREF _Toc530054930 \h </w:instrText>
        </w:r>
        <w:r>
          <w:rPr>
            <w:webHidden/>
          </w:rPr>
        </w:r>
        <w:r>
          <w:rPr>
            <w:webHidden/>
          </w:rPr>
          <w:fldChar w:fldCharType="separate"/>
        </w:r>
        <w:r>
          <w:rPr>
            <w:webHidden/>
          </w:rPr>
          <w:t>12</w:t>
        </w:r>
        <w:r>
          <w:rPr>
            <w:webHidden/>
          </w:rPr>
          <w:fldChar w:fldCharType="end"/>
        </w:r>
      </w:hyperlink>
    </w:p>
    <w:p w14:paraId="6A8FDB86" w14:textId="129A6085" w:rsidR="00B72C59" w:rsidRDefault="00B72C59">
      <w:pPr>
        <w:pStyle w:val="TOC2"/>
        <w:rPr>
          <w:rFonts w:asciiTheme="minorHAnsi" w:eastAsiaTheme="minorEastAsia" w:hAnsiTheme="minorHAnsi" w:cstheme="minorBidi"/>
          <w:sz w:val="22"/>
          <w:szCs w:val="22"/>
        </w:rPr>
      </w:pPr>
      <w:hyperlink w:anchor="_Toc530054931" w:history="1">
        <w:r w:rsidRPr="00A43B02">
          <w:rPr>
            <w:rStyle w:val="Hyperlink"/>
          </w:rPr>
          <w:t>5.7</w:t>
        </w:r>
        <w:r>
          <w:rPr>
            <w:rFonts w:asciiTheme="minorHAnsi" w:eastAsiaTheme="minorEastAsia" w:hAnsiTheme="minorHAnsi" w:cstheme="minorBidi"/>
            <w:sz w:val="22"/>
            <w:szCs w:val="22"/>
          </w:rPr>
          <w:tab/>
        </w:r>
        <w:r w:rsidRPr="00A43B02">
          <w:rPr>
            <w:rStyle w:val="Hyperlink"/>
          </w:rPr>
          <w:t>wm-project directory contents</w:t>
        </w:r>
        <w:r>
          <w:rPr>
            <w:webHidden/>
          </w:rPr>
          <w:tab/>
        </w:r>
        <w:r>
          <w:rPr>
            <w:webHidden/>
          </w:rPr>
          <w:fldChar w:fldCharType="begin"/>
        </w:r>
        <w:r>
          <w:rPr>
            <w:webHidden/>
          </w:rPr>
          <w:instrText xml:space="preserve"> PAGEREF _Toc530054931 \h </w:instrText>
        </w:r>
        <w:r>
          <w:rPr>
            <w:webHidden/>
          </w:rPr>
        </w:r>
        <w:r>
          <w:rPr>
            <w:webHidden/>
          </w:rPr>
          <w:fldChar w:fldCharType="separate"/>
        </w:r>
        <w:r>
          <w:rPr>
            <w:webHidden/>
          </w:rPr>
          <w:t>12</w:t>
        </w:r>
        <w:r>
          <w:rPr>
            <w:webHidden/>
          </w:rPr>
          <w:fldChar w:fldCharType="end"/>
        </w:r>
      </w:hyperlink>
    </w:p>
    <w:p w14:paraId="2BE59127" w14:textId="32D61DDF" w:rsidR="00B72C59" w:rsidRDefault="00B72C59">
      <w:pPr>
        <w:pStyle w:val="TOC1"/>
        <w:rPr>
          <w:rFonts w:asciiTheme="minorHAnsi" w:eastAsiaTheme="minorEastAsia" w:hAnsiTheme="minorHAnsi" w:cstheme="minorBidi"/>
          <w:b w:val="0"/>
          <w:noProof/>
          <w:sz w:val="22"/>
          <w:szCs w:val="22"/>
        </w:rPr>
      </w:pPr>
      <w:hyperlink w:anchor="_Toc530054932" w:history="1">
        <w:r w:rsidRPr="00A43B02">
          <w:rPr>
            <w:rStyle w:val="Hyperlink"/>
            <w:noProof/>
          </w:rPr>
          <w:t>6</w:t>
        </w:r>
        <w:r>
          <w:rPr>
            <w:rFonts w:asciiTheme="minorHAnsi" w:eastAsiaTheme="minorEastAsia" w:hAnsiTheme="minorHAnsi" w:cstheme="minorBidi"/>
            <w:b w:val="0"/>
            <w:noProof/>
            <w:sz w:val="22"/>
            <w:szCs w:val="22"/>
          </w:rPr>
          <w:tab/>
        </w:r>
        <w:r w:rsidRPr="00A43B02">
          <w:rPr>
            <w:rStyle w:val="Hyperlink"/>
            <w:noProof/>
          </w:rPr>
          <w:t>Deployment Steps</w:t>
        </w:r>
        <w:r>
          <w:rPr>
            <w:noProof/>
            <w:webHidden/>
          </w:rPr>
          <w:tab/>
        </w:r>
        <w:r>
          <w:rPr>
            <w:noProof/>
            <w:webHidden/>
          </w:rPr>
          <w:fldChar w:fldCharType="begin"/>
        </w:r>
        <w:r>
          <w:rPr>
            <w:noProof/>
            <w:webHidden/>
          </w:rPr>
          <w:instrText xml:space="preserve"> PAGEREF _Toc530054932 \h </w:instrText>
        </w:r>
        <w:r>
          <w:rPr>
            <w:noProof/>
            <w:webHidden/>
          </w:rPr>
        </w:r>
        <w:r>
          <w:rPr>
            <w:noProof/>
            <w:webHidden/>
          </w:rPr>
          <w:fldChar w:fldCharType="separate"/>
        </w:r>
        <w:r>
          <w:rPr>
            <w:noProof/>
            <w:webHidden/>
          </w:rPr>
          <w:t>14</w:t>
        </w:r>
        <w:r>
          <w:rPr>
            <w:noProof/>
            <w:webHidden/>
          </w:rPr>
          <w:fldChar w:fldCharType="end"/>
        </w:r>
      </w:hyperlink>
    </w:p>
    <w:p w14:paraId="20FE471B" w14:textId="276BF30E" w:rsidR="00B72C59" w:rsidRDefault="00B72C59">
      <w:pPr>
        <w:pStyle w:val="TOC2"/>
        <w:rPr>
          <w:rFonts w:asciiTheme="minorHAnsi" w:eastAsiaTheme="minorEastAsia" w:hAnsiTheme="minorHAnsi" w:cstheme="minorBidi"/>
          <w:sz w:val="22"/>
          <w:szCs w:val="22"/>
        </w:rPr>
      </w:pPr>
      <w:hyperlink w:anchor="_Toc530054933" w:history="1">
        <w:r w:rsidRPr="00A43B02">
          <w:rPr>
            <w:rStyle w:val="Hyperlink"/>
          </w:rPr>
          <w:t>6.1</w:t>
        </w:r>
        <w:r>
          <w:rPr>
            <w:rFonts w:asciiTheme="minorHAnsi" w:eastAsiaTheme="minorEastAsia" w:hAnsiTheme="minorHAnsi" w:cstheme="minorBidi"/>
            <w:sz w:val="22"/>
            <w:szCs w:val="22"/>
          </w:rPr>
          <w:tab/>
        </w:r>
        <w:r w:rsidRPr="00A43B02">
          <w:rPr>
            <w:rStyle w:val="Hyperlink"/>
          </w:rPr>
          <w:t>Database Deployment</w:t>
        </w:r>
        <w:r>
          <w:rPr>
            <w:webHidden/>
          </w:rPr>
          <w:tab/>
        </w:r>
        <w:r>
          <w:rPr>
            <w:webHidden/>
          </w:rPr>
          <w:fldChar w:fldCharType="begin"/>
        </w:r>
        <w:r>
          <w:rPr>
            <w:webHidden/>
          </w:rPr>
          <w:instrText xml:space="preserve"> PAGEREF _Toc530054933 \h </w:instrText>
        </w:r>
        <w:r>
          <w:rPr>
            <w:webHidden/>
          </w:rPr>
        </w:r>
        <w:r>
          <w:rPr>
            <w:webHidden/>
          </w:rPr>
          <w:fldChar w:fldCharType="separate"/>
        </w:r>
        <w:r>
          <w:rPr>
            <w:webHidden/>
          </w:rPr>
          <w:t>14</w:t>
        </w:r>
        <w:r>
          <w:rPr>
            <w:webHidden/>
          </w:rPr>
          <w:fldChar w:fldCharType="end"/>
        </w:r>
      </w:hyperlink>
    </w:p>
    <w:p w14:paraId="55FAAAA7" w14:textId="33B46486" w:rsidR="00B72C59" w:rsidRDefault="00B72C59">
      <w:pPr>
        <w:pStyle w:val="TOC2"/>
        <w:rPr>
          <w:rFonts w:asciiTheme="minorHAnsi" w:eastAsiaTheme="minorEastAsia" w:hAnsiTheme="minorHAnsi" w:cstheme="minorBidi"/>
          <w:sz w:val="22"/>
          <w:szCs w:val="22"/>
        </w:rPr>
      </w:pPr>
      <w:hyperlink w:anchor="_Toc530054934" w:history="1">
        <w:r w:rsidRPr="00A43B02">
          <w:rPr>
            <w:rStyle w:val="Hyperlink"/>
          </w:rPr>
          <w:t>6.2</w:t>
        </w:r>
        <w:r>
          <w:rPr>
            <w:rFonts w:asciiTheme="minorHAnsi" w:eastAsiaTheme="minorEastAsia" w:hAnsiTheme="minorHAnsi" w:cstheme="minorBidi"/>
            <w:sz w:val="22"/>
            <w:szCs w:val="22"/>
          </w:rPr>
          <w:tab/>
        </w:r>
        <w:r w:rsidRPr="00A43B02">
          <w:rPr>
            <w:rStyle w:val="Hyperlink"/>
          </w:rPr>
          <w:t>Create database schema and user</w:t>
        </w:r>
        <w:r>
          <w:rPr>
            <w:webHidden/>
          </w:rPr>
          <w:tab/>
        </w:r>
        <w:r>
          <w:rPr>
            <w:webHidden/>
          </w:rPr>
          <w:fldChar w:fldCharType="begin"/>
        </w:r>
        <w:r>
          <w:rPr>
            <w:webHidden/>
          </w:rPr>
          <w:instrText xml:space="preserve"> PAGEREF _Toc530054934 \h </w:instrText>
        </w:r>
        <w:r>
          <w:rPr>
            <w:webHidden/>
          </w:rPr>
        </w:r>
        <w:r>
          <w:rPr>
            <w:webHidden/>
          </w:rPr>
          <w:fldChar w:fldCharType="separate"/>
        </w:r>
        <w:r>
          <w:rPr>
            <w:webHidden/>
          </w:rPr>
          <w:t>14</w:t>
        </w:r>
        <w:r>
          <w:rPr>
            <w:webHidden/>
          </w:rPr>
          <w:fldChar w:fldCharType="end"/>
        </w:r>
      </w:hyperlink>
    </w:p>
    <w:p w14:paraId="0C71AC53" w14:textId="48BC9245" w:rsidR="00B72C59" w:rsidRDefault="00B72C59">
      <w:pPr>
        <w:pStyle w:val="TOC2"/>
        <w:rPr>
          <w:rFonts w:asciiTheme="minorHAnsi" w:eastAsiaTheme="minorEastAsia" w:hAnsiTheme="minorHAnsi" w:cstheme="minorBidi"/>
          <w:sz w:val="22"/>
          <w:szCs w:val="22"/>
        </w:rPr>
      </w:pPr>
      <w:hyperlink w:anchor="_Toc530054935" w:history="1">
        <w:r w:rsidRPr="00A43B02">
          <w:rPr>
            <w:rStyle w:val="Hyperlink"/>
          </w:rPr>
          <w:t>6.3</w:t>
        </w:r>
        <w:r>
          <w:rPr>
            <w:rFonts w:asciiTheme="minorHAnsi" w:eastAsiaTheme="minorEastAsia" w:hAnsiTheme="minorHAnsi" w:cstheme="minorBidi"/>
            <w:sz w:val="22"/>
            <w:szCs w:val="22"/>
          </w:rPr>
          <w:tab/>
        </w:r>
        <w:r w:rsidRPr="00A43B02">
          <w:rPr>
            <w:rStyle w:val="Hyperlink"/>
          </w:rPr>
          <w:t>Grant permission required for program object creation</w:t>
        </w:r>
        <w:r>
          <w:rPr>
            <w:webHidden/>
          </w:rPr>
          <w:tab/>
        </w:r>
        <w:r>
          <w:rPr>
            <w:webHidden/>
          </w:rPr>
          <w:fldChar w:fldCharType="begin"/>
        </w:r>
        <w:r>
          <w:rPr>
            <w:webHidden/>
          </w:rPr>
          <w:instrText xml:space="preserve"> PAGEREF _Toc530054935 \h </w:instrText>
        </w:r>
        <w:r>
          <w:rPr>
            <w:webHidden/>
          </w:rPr>
        </w:r>
        <w:r>
          <w:rPr>
            <w:webHidden/>
          </w:rPr>
          <w:fldChar w:fldCharType="separate"/>
        </w:r>
        <w:r>
          <w:rPr>
            <w:webHidden/>
          </w:rPr>
          <w:t>14</w:t>
        </w:r>
        <w:r>
          <w:rPr>
            <w:webHidden/>
          </w:rPr>
          <w:fldChar w:fldCharType="end"/>
        </w:r>
      </w:hyperlink>
    </w:p>
    <w:p w14:paraId="7FECB5F4" w14:textId="3AA4FF2A" w:rsidR="00B72C59" w:rsidRDefault="00B72C59">
      <w:pPr>
        <w:pStyle w:val="TOC2"/>
        <w:rPr>
          <w:rFonts w:asciiTheme="minorHAnsi" w:eastAsiaTheme="minorEastAsia" w:hAnsiTheme="minorHAnsi" w:cstheme="minorBidi"/>
          <w:sz w:val="22"/>
          <w:szCs w:val="22"/>
        </w:rPr>
      </w:pPr>
      <w:hyperlink w:anchor="_Toc530054936" w:history="1">
        <w:r w:rsidRPr="00A43B02">
          <w:rPr>
            <w:rStyle w:val="Hyperlink"/>
          </w:rPr>
          <w:t>6.4</w:t>
        </w:r>
        <w:r>
          <w:rPr>
            <w:rFonts w:asciiTheme="minorHAnsi" w:eastAsiaTheme="minorEastAsia" w:hAnsiTheme="minorHAnsi" w:cstheme="minorBidi"/>
            <w:sz w:val="22"/>
            <w:szCs w:val="22"/>
          </w:rPr>
          <w:tab/>
        </w:r>
        <w:r w:rsidRPr="00A43B02">
          <w:rPr>
            <w:rStyle w:val="Hyperlink"/>
          </w:rPr>
          <w:t>Create DB SEQUENCE</w:t>
        </w:r>
        <w:r>
          <w:rPr>
            <w:webHidden/>
          </w:rPr>
          <w:tab/>
        </w:r>
        <w:r>
          <w:rPr>
            <w:webHidden/>
          </w:rPr>
          <w:fldChar w:fldCharType="begin"/>
        </w:r>
        <w:r>
          <w:rPr>
            <w:webHidden/>
          </w:rPr>
          <w:instrText xml:space="preserve"> PAGEREF _Toc530054936 \h </w:instrText>
        </w:r>
        <w:r>
          <w:rPr>
            <w:webHidden/>
          </w:rPr>
        </w:r>
        <w:r>
          <w:rPr>
            <w:webHidden/>
          </w:rPr>
          <w:fldChar w:fldCharType="separate"/>
        </w:r>
        <w:r>
          <w:rPr>
            <w:webHidden/>
          </w:rPr>
          <w:t>15</w:t>
        </w:r>
        <w:r>
          <w:rPr>
            <w:webHidden/>
          </w:rPr>
          <w:fldChar w:fldCharType="end"/>
        </w:r>
      </w:hyperlink>
    </w:p>
    <w:p w14:paraId="370D4E9F" w14:textId="2BD2A130" w:rsidR="00B72C59" w:rsidRDefault="00B72C59">
      <w:pPr>
        <w:pStyle w:val="TOC2"/>
        <w:rPr>
          <w:rFonts w:asciiTheme="minorHAnsi" w:eastAsiaTheme="minorEastAsia" w:hAnsiTheme="minorHAnsi" w:cstheme="minorBidi"/>
          <w:sz w:val="22"/>
          <w:szCs w:val="22"/>
        </w:rPr>
      </w:pPr>
      <w:hyperlink w:anchor="_Toc530054937" w:history="1">
        <w:r w:rsidRPr="00A43B02">
          <w:rPr>
            <w:rStyle w:val="Hyperlink"/>
          </w:rPr>
          <w:t>6.5</w:t>
        </w:r>
        <w:r>
          <w:rPr>
            <w:rFonts w:asciiTheme="minorHAnsi" w:eastAsiaTheme="minorEastAsia" w:hAnsiTheme="minorHAnsi" w:cstheme="minorBidi"/>
            <w:sz w:val="22"/>
            <w:szCs w:val="22"/>
          </w:rPr>
          <w:tab/>
        </w:r>
        <w:r w:rsidRPr="00A43B02">
          <w:rPr>
            <w:rStyle w:val="Hyperlink"/>
          </w:rPr>
          <w:t>Create core tables for business data model</w:t>
        </w:r>
        <w:r>
          <w:rPr>
            <w:webHidden/>
          </w:rPr>
          <w:tab/>
        </w:r>
        <w:r>
          <w:rPr>
            <w:webHidden/>
          </w:rPr>
          <w:fldChar w:fldCharType="begin"/>
        </w:r>
        <w:r>
          <w:rPr>
            <w:webHidden/>
          </w:rPr>
          <w:instrText xml:space="preserve"> PAGEREF _Toc530054937 \h </w:instrText>
        </w:r>
        <w:r>
          <w:rPr>
            <w:webHidden/>
          </w:rPr>
        </w:r>
        <w:r>
          <w:rPr>
            <w:webHidden/>
          </w:rPr>
          <w:fldChar w:fldCharType="separate"/>
        </w:r>
        <w:r>
          <w:rPr>
            <w:webHidden/>
          </w:rPr>
          <w:t>15</w:t>
        </w:r>
        <w:r>
          <w:rPr>
            <w:webHidden/>
          </w:rPr>
          <w:fldChar w:fldCharType="end"/>
        </w:r>
      </w:hyperlink>
    </w:p>
    <w:p w14:paraId="148E02B4" w14:textId="06325E85" w:rsidR="00B72C59" w:rsidRDefault="00B72C59">
      <w:pPr>
        <w:pStyle w:val="TOC2"/>
        <w:rPr>
          <w:rFonts w:asciiTheme="minorHAnsi" w:eastAsiaTheme="minorEastAsia" w:hAnsiTheme="minorHAnsi" w:cstheme="minorBidi"/>
          <w:sz w:val="22"/>
          <w:szCs w:val="22"/>
        </w:rPr>
      </w:pPr>
      <w:hyperlink w:anchor="_Toc530054938" w:history="1">
        <w:r w:rsidRPr="00A43B02">
          <w:rPr>
            <w:rStyle w:val="Hyperlink"/>
          </w:rPr>
          <w:t>6.6</w:t>
        </w:r>
        <w:r>
          <w:rPr>
            <w:rFonts w:asciiTheme="minorHAnsi" w:eastAsiaTheme="minorEastAsia" w:hAnsiTheme="minorHAnsi" w:cstheme="minorBidi"/>
            <w:sz w:val="22"/>
            <w:szCs w:val="22"/>
          </w:rPr>
          <w:tab/>
        </w:r>
        <w:r w:rsidRPr="00A43B02">
          <w:rPr>
            <w:rStyle w:val="Hyperlink"/>
          </w:rPr>
          <w:t>Create tables for business data model</w:t>
        </w:r>
        <w:r>
          <w:rPr>
            <w:webHidden/>
          </w:rPr>
          <w:tab/>
        </w:r>
        <w:r>
          <w:rPr>
            <w:webHidden/>
          </w:rPr>
          <w:fldChar w:fldCharType="begin"/>
        </w:r>
        <w:r>
          <w:rPr>
            <w:webHidden/>
          </w:rPr>
          <w:instrText xml:space="preserve"> PAGEREF _Toc530054938 \h </w:instrText>
        </w:r>
        <w:r>
          <w:rPr>
            <w:webHidden/>
          </w:rPr>
        </w:r>
        <w:r>
          <w:rPr>
            <w:webHidden/>
          </w:rPr>
          <w:fldChar w:fldCharType="separate"/>
        </w:r>
        <w:r>
          <w:rPr>
            <w:webHidden/>
          </w:rPr>
          <w:t>15</w:t>
        </w:r>
        <w:r>
          <w:rPr>
            <w:webHidden/>
          </w:rPr>
          <w:fldChar w:fldCharType="end"/>
        </w:r>
      </w:hyperlink>
    </w:p>
    <w:p w14:paraId="270A7E2C" w14:textId="7276355E" w:rsidR="00B72C59" w:rsidRDefault="00B72C59">
      <w:pPr>
        <w:pStyle w:val="TOC2"/>
        <w:rPr>
          <w:rFonts w:asciiTheme="minorHAnsi" w:eastAsiaTheme="minorEastAsia" w:hAnsiTheme="minorHAnsi" w:cstheme="minorBidi"/>
          <w:sz w:val="22"/>
          <w:szCs w:val="22"/>
        </w:rPr>
      </w:pPr>
      <w:hyperlink w:anchor="_Toc530054939" w:history="1">
        <w:r w:rsidRPr="00A43B02">
          <w:rPr>
            <w:rStyle w:val="Hyperlink"/>
          </w:rPr>
          <w:t>6.7</w:t>
        </w:r>
        <w:r>
          <w:rPr>
            <w:rFonts w:asciiTheme="minorHAnsi" w:eastAsiaTheme="minorEastAsia" w:hAnsiTheme="minorHAnsi" w:cstheme="minorBidi"/>
            <w:sz w:val="22"/>
            <w:szCs w:val="22"/>
          </w:rPr>
          <w:tab/>
        </w:r>
        <w:r w:rsidRPr="00A43B02">
          <w:rPr>
            <w:rStyle w:val="Hyperlink"/>
          </w:rPr>
          <w:t>Create views for business data model</w:t>
        </w:r>
        <w:r>
          <w:rPr>
            <w:webHidden/>
          </w:rPr>
          <w:tab/>
        </w:r>
        <w:r>
          <w:rPr>
            <w:webHidden/>
          </w:rPr>
          <w:fldChar w:fldCharType="begin"/>
        </w:r>
        <w:r>
          <w:rPr>
            <w:webHidden/>
          </w:rPr>
          <w:instrText xml:space="preserve"> PAGEREF _Toc530054939 \h </w:instrText>
        </w:r>
        <w:r>
          <w:rPr>
            <w:webHidden/>
          </w:rPr>
        </w:r>
        <w:r>
          <w:rPr>
            <w:webHidden/>
          </w:rPr>
          <w:fldChar w:fldCharType="separate"/>
        </w:r>
        <w:r>
          <w:rPr>
            <w:webHidden/>
          </w:rPr>
          <w:t>15</w:t>
        </w:r>
        <w:r>
          <w:rPr>
            <w:webHidden/>
          </w:rPr>
          <w:fldChar w:fldCharType="end"/>
        </w:r>
      </w:hyperlink>
    </w:p>
    <w:p w14:paraId="58971C19" w14:textId="281C717E" w:rsidR="00B72C59" w:rsidRDefault="00B72C59">
      <w:pPr>
        <w:pStyle w:val="TOC2"/>
        <w:rPr>
          <w:rFonts w:asciiTheme="minorHAnsi" w:eastAsiaTheme="minorEastAsia" w:hAnsiTheme="minorHAnsi" w:cstheme="minorBidi"/>
          <w:sz w:val="22"/>
          <w:szCs w:val="22"/>
        </w:rPr>
      </w:pPr>
      <w:hyperlink w:anchor="_Toc530054940" w:history="1">
        <w:r w:rsidRPr="00A43B02">
          <w:rPr>
            <w:rStyle w:val="Hyperlink"/>
          </w:rPr>
          <w:t>6.8</w:t>
        </w:r>
        <w:r>
          <w:rPr>
            <w:rFonts w:asciiTheme="minorHAnsi" w:eastAsiaTheme="minorEastAsia" w:hAnsiTheme="minorHAnsi" w:cstheme="minorBidi"/>
            <w:sz w:val="22"/>
            <w:szCs w:val="22"/>
          </w:rPr>
          <w:tab/>
        </w:r>
        <w:r w:rsidRPr="00A43B02">
          <w:rPr>
            <w:rStyle w:val="Hyperlink"/>
          </w:rPr>
          <w:t>Create function objects</w:t>
        </w:r>
        <w:r>
          <w:rPr>
            <w:webHidden/>
          </w:rPr>
          <w:tab/>
        </w:r>
        <w:r>
          <w:rPr>
            <w:webHidden/>
          </w:rPr>
          <w:fldChar w:fldCharType="begin"/>
        </w:r>
        <w:r>
          <w:rPr>
            <w:webHidden/>
          </w:rPr>
          <w:instrText xml:space="preserve"> PAGEREF _Toc530054940 \h </w:instrText>
        </w:r>
        <w:r>
          <w:rPr>
            <w:webHidden/>
          </w:rPr>
        </w:r>
        <w:r>
          <w:rPr>
            <w:webHidden/>
          </w:rPr>
          <w:fldChar w:fldCharType="separate"/>
        </w:r>
        <w:r>
          <w:rPr>
            <w:webHidden/>
          </w:rPr>
          <w:t>16</w:t>
        </w:r>
        <w:r>
          <w:rPr>
            <w:webHidden/>
          </w:rPr>
          <w:fldChar w:fldCharType="end"/>
        </w:r>
      </w:hyperlink>
    </w:p>
    <w:p w14:paraId="381DDB2D" w14:textId="04AD8EA8" w:rsidR="00B72C59" w:rsidRDefault="00B72C59">
      <w:pPr>
        <w:pStyle w:val="TOC2"/>
        <w:rPr>
          <w:rFonts w:asciiTheme="minorHAnsi" w:eastAsiaTheme="minorEastAsia" w:hAnsiTheme="minorHAnsi" w:cstheme="minorBidi"/>
          <w:sz w:val="22"/>
          <w:szCs w:val="22"/>
        </w:rPr>
      </w:pPr>
      <w:hyperlink w:anchor="_Toc530054941" w:history="1">
        <w:r w:rsidRPr="00A43B02">
          <w:rPr>
            <w:rStyle w:val="Hyperlink"/>
          </w:rPr>
          <w:t>6.9</w:t>
        </w:r>
        <w:r>
          <w:rPr>
            <w:rFonts w:asciiTheme="minorHAnsi" w:eastAsiaTheme="minorEastAsia" w:hAnsiTheme="minorHAnsi" w:cstheme="minorBidi"/>
            <w:sz w:val="22"/>
            <w:szCs w:val="22"/>
          </w:rPr>
          <w:tab/>
        </w:r>
        <w:r w:rsidRPr="00A43B02">
          <w:rPr>
            <w:rStyle w:val="Hyperlink"/>
          </w:rPr>
          <w:t>Create function objects</w:t>
        </w:r>
        <w:r>
          <w:rPr>
            <w:webHidden/>
          </w:rPr>
          <w:tab/>
        </w:r>
        <w:r>
          <w:rPr>
            <w:webHidden/>
          </w:rPr>
          <w:fldChar w:fldCharType="begin"/>
        </w:r>
        <w:r>
          <w:rPr>
            <w:webHidden/>
          </w:rPr>
          <w:instrText xml:space="preserve"> PAGEREF _Toc530054941 \h </w:instrText>
        </w:r>
        <w:r>
          <w:rPr>
            <w:webHidden/>
          </w:rPr>
        </w:r>
        <w:r>
          <w:rPr>
            <w:webHidden/>
          </w:rPr>
          <w:fldChar w:fldCharType="separate"/>
        </w:r>
        <w:r>
          <w:rPr>
            <w:webHidden/>
          </w:rPr>
          <w:t>16</w:t>
        </w:r>
        <w:r>
          <w:rPr>
            <w:webHidden/>
          </w:rPr>
          <w:fldChar w:fldCharType="end"/>
        </w:r>
      </w:hyperlink>
    </w:p>
    <w:p w14:paraId="6C6E1CFE" w14:textId="44D87184" w:rsidR="00B72C59" w:rsidRDefault="00B72C59">
      <w:pPr>
        <w:pStyle w:val="TOC2"/>
        <w:rPr>
          <w:rFonts w:asciiTheme="minorHAnsi" w:eastAsiaTheme="minorEastAsia" w:hAnsiTheme="minorHAnsi" w:cstheme="minorBidi"/>
          <w:sz w:val="22"/>
          <w:szCs w:val="22"/>
        </w:rPr>
      </w:pPr>
      <w:hyperlink w:anchor="_Toc530054942" w:history="1">
        <w:r w:rsidRPr="00A43B02">
          <w:rPr>
            <w:rStyle w:val="Hyperlink"/>
          </w:rPr>
          <w:t>6.10</w:t>
        </w:r>
        <w:r>
          <w:rPr>
            <w:rFonts w:asciiTheme="minorHAnsi" w:eastAsiaTheme="minorEastAsia" w:hAnsiTheme="minorHAnsi" w:cstheme="minorBidi"/>
            <w:sz w:val="22"/>
            <w:szCs w:val="22"/>
          </w:rPr>
          <w:tab/>
        </w:r>
        <w:r w:rsidRPr="00A43B02">
          <w:rPr>
            <w:rStyle w:val="Hyperlink"/>
          </w:rPr>
          <w:t>Grant permission to the business data mode objects created</w:t>
        </w:r>
        <w:r>
          <w:rPr>
            <w:webHidden/>
          </w:rPr>
          <w:tab/>
        </w:r>
        <w:r>
          <w:rPr>
            <w:webHidden/>
          </w:rPr>
          <w:fldChar w:fldCharType="begin"/>
        </w:r>
        <w:r>
          <w:rPr>
            <w:webHidden/>
          </w:rPr>
          <w:instrText xml:space="preserve"> PAGEREF _Toc530054942 \h </w:instrText>
        </w:r>
        <w:r>
          <w:rPr>
            <w:webHidden/>
          </w:rPr>
        </w:r>
        <w:r>
          <w:rPr>
            <w:webHidden/>
          </w:rPr>
          <w:fldChar w:fldCharType="separate"/>
        </w:r>
        <w:r>
          <w:rPr>
            <w:webHidden/>
          </w:rPr>
          <w:t>16</w:t>
        </w:r>
        <w:r>
          <w:rPr>
            <w:webHidden/>
          </w:rPr>
          <w:fldChar w:fldCharType="end"/>
        </w:r>
      </w:hyperlink>
    </w:p>
    <w:p w14:paraId="575B3FB2" w14:textId="09B43696" w:rsidR="00B72C59" w:rsidRDefault="00B72C59">
      <w:pPr>
        <w:pStyle w:val="TOC2"/>
        <w:rPr>
          <w:rFonts w:asciiTheme="minorHAnsi" w:eastAsiaTheme="minorEastAsia" w:hAnsiTheme="minorHAnsi" w:cstheme="minorBidi"/>
          <w:sz w:val="22"/>
          <w:szCs w:val="22"/>
        </w:rPr>
      </w:pPr>
      <w:hyperlink w:anchor="_Toc530054943" w:history="1">
        <w:r w:rsidRPr="00A43B02">
          <w:rPr>
            <w:rStyle w:val="Hyperlink"/>
          </w:rPr>
          <w:t>6.11</w:t>
        </w:r>
        <w:r>
          <w:rPr>
            <w:rFonts w:asciiTheme="minorHAnsi" w:eastAsiaTheme="minorEastAsia" w:hAnsiTheme="minorHAnsi" w:cstheme="minorBidi"/>
            <w:sz w:val="22"/>
            <w:szCs w:val="22"/>
          </w:rPr>
          <w:tab/>
        </w:r>
        <w:r w:rsidRPr="00A43B02">
          <w:rPr>
            <w:rStyle w:val="Hyperlink"/>
          </w:rPr>
          <w:t>Create trigger objects</w:t>
        </w:r>
        <w:r>
          <w:rPr>
            <w:webHidden/>
          </w:rPr>
          <w:tab/>
        </w:r>
        <w:r>
          <w:rPr>
            <w:webHidden/>
          </w:rPr>
          <w:fldChar w:fldCharType="begin"/>
        </w:r>
        <w:r>
          <w:rPr>
            <w:webHidden/>
          </w:rPr>
          <w:instrText xml:space="preserve"> PAGEREF _Toc530054943 \h </w:instrText>
        </w:r>
        <w:r>
          <w:rPr>
            <w:webHidden/>
          </w:rPr>
        </w:r>
        <w:r>
          <w:rPr>
            <w:webHidden/>
          </w:rPr>
          <w:fldChar w:fldCharType="separate"/>
        </w:r>
        <w:r>
          <w:rPr>
            <w:webHidden/>
          </w:rPr>
          <w:t>16</w:t>
        </w:r>
        <w:r>
          <w:rPr>
            <w:webHidden/>
          </w:rPr>
          <w:fldChar w:fldCharType="end"/>
        </w:r>
      </w:hyperlink>
    </w:p>
    <w:p w14:paraId="62A78094" w14:textId="536636B6" w:rsidR="00B72C59" w:rsidRDefault="00B72C59">
      <w:pPr>
        <w:pStyle w:val="TOC2"/>
        <w:rPr>
          <w:rFonts w:asciiTheme="minorHAnsi" w:eastAsiaTheme="minorEastAsia" w:hAnsiTheme="minorHAnsi" w:cstheme="minorBidi"/>
          <w:sz w:val="22"/>
          <w:szCs w:val="22"/>
        </w:rPr>
      </w:pPr>
      <w:hyperlink w:anchor="_Toc530054944" w:history="1">
        <w:r w:rsidRPr="00A43B02">
          <w:rPr>
            <w:rStyle w:val="Hyperlink"/>
          </w:rPr>
          <w:t>6.12</w:t>
        </w:r>
        <w:r>
          <w:rPr>
            <w:rFonts w:asciiTheme="minorHAnsi" w:eastAsiaTheme="minorEastAsia" w:hAnsiTheme="minorHAnsi" w:cstheme="minorBidi"/>
            <w:sz w:val="22"/>
            <w:szCs w:val="22"/>
          </w:rPr>
          <w:tab/>
        </w:r>
        <w:r w:rsidRPr="00A43B02">
          <w:rPr>
            <w:rStyle w:val="Hyperlink"/>
          </w:rPr>
          <w:t>Grant permission to the functions and stored procedure created</w:t>
        </w:r>
        <w:r>
          <w:rPr>
            <w:webHidden/>
          </w:rPr>
          <w:tab/>
        </w:r>
        <w:r>
          <w:rPr>
            <w:webHidden/>
          </w:rPr>
          <w:fldChar w:fldCharType="begin"/>
        </w:r>
        <w:r>
          <w:rPr>
            <w:webHidden/>
          </w:rPr>
          <w:instrText xml:space="preserve"> PAGEREF _Toc530054944 \h </w:instrText>
        </w:r>
        <w:r>
          <w:rPr>
            <w:webHidden/>
          </w:rPr>
        </w:r>
        <w:r>
          <w:rPr>
            <w:webHidden/>
          </w:rPr>
          <w:fldChar w:fldCharType="separate"/>
        </w:r>
        <w:r>
          <w:rPr>
            <w:webHidden/>
          </w:rPr>
          <w:t>17</w:t>
        </w:r>
        <w:r>
          <w:rPr>
            <w:webHidden/>
          </w:rPr>
          <w:fldChar w:fldCharType="end"/>
        </w:r>
      </w:hyperlink>
    </w:p>
    <w:p w14:paraId="4EFCA3B4" w14:textId="613D2C73" w:rsidR="00B72C59" w:rsidRDefault="00B72C59">
      <w:pPr>
        <w:pStyle w:val="TOC2"/>
        <w:rPr>
          <w:rFonts w:asciiTheme="minorHAnsi" w:eastAsiaTheme="minorEastAsia" w:hAnsiTheme="minorHAnsi" w:cstheme="minorBidi"/>
          <w:sz w:val="22"/>
          <w:szCs w:val="22"/>
        </w:rPr>
      </w:pPr>
      <w:hyperlink w:anchor="_Toc530054945" w:history="1">
        <w:r w:rsidRPr="00A43B02">
          <w:rPr>
            <w:rStyle w:val="Hyperlink"/>
          </w:rPr>
          <w:t>6.13</w:t>
        </w:r>
        <w:r>
          <w:rPr>
            <w:rFonts w:asciiTheme="minorHAnsi" w:eastAsiaTheme="minorEastAsia" w:hAnsiTheme="minorHAnsi" w:cstheme="minorBidi"/>
            <w:sz w:val="22"/>
            <w:szCs w:val="22"/>
          </w:rPr>
          <w:tab/>
        </w:r>
        <w:r w:rsidRPr="00A43B02">
          <w:rPr>
            <w:rStyle w:val="Hyperlink"/>
          </w:rPr>
          <w:t>Insert seed data (a.k.a. day-zero data)</w:t>
        </w:r>
        <w:r>
          <w:rPr>
            <w:webHidden/>
          </w:rPr>
          <w:tab/>
        </w:r>
        <w:r>
          <w:rPr>
            <w:webHidden/>
          </w:rPr>
          <w:fldChar w:fldCharType="begin"/>
        </w:r>
        <w:r>
          <w:rPr>
            <w:webHidden/>
          </w:rPr>
          <w:instrText xml:space="preserve"> PAGEREF _Toc530054945 \h </w:instrText>
        </w:r>
        <w:r>
          <w:rPr>
            <w:webHidden/>
          </w:rPr>
        </w:r>
        <w:r>
          <w:rPr>
            <w:webHidden/>
          </w:rPr>
          <w:fldChar w:fldCharType="separate"/>
        </w:r>
        <w:r>
          <w:rPr>
            <w:webHidden/>
          </w:rPr>
          <w:t>17</w:t>
        </w:r>
        <w:r>
          <w:rPr>
            <w:webHidden/>
          </w:rPr>
          <w:fldChar w:fldCharType="end"/>
        </w:r>
      </w:hyperlink>
    </w:p>
    <w:p w14:paraId="4D21067C" w14:textId="39955717" w:rsidR="00B72C59" w:rsidRDefault="00B72C59">
      <w:pPr>
        <w:pStyle w:val="TOC2"/>
        <w:rPr>
          <w:rFonts w:asciiTheme="minorHAnsi" w:eastAsiaTheme="minorEastAsia" w:hAnsiTheme="minorHAnsi" w:cstheme="minorBidi"/>
          <w:sz w:val="22"/>
          <w:szCs w:val="22"/>
        </w:rPr>
      </w:pPr>
      <w:hyperlink w:anchor="_Toc530054946" w:history="1">
        <w:r w:rsidRPr="00A43B02">
          <w:rPr>
            <w:rStyle w:val="Hyperlink"/>
          </w:rPr>
          <w:t>6.14</w:t>
        </w:r>
        <w:r>
          <w:rPr>
            <w:rFonts w:asciiTheme="minorHAnsi" w:eastAsiaTheme="minorEastAsia" w:hAnsiTheme="minorHAnsi" w:cstheme="minorBidi"/>
            <w:sz w:val="22"/>
            <w:szCs w:val="22"/>
          </w:rPr>
          <w:tab/>
        </w:r>
        <w:r w:rsidRPr="00A43B02">
          <w:rPr>
            <w:rStyle w:val="Hyperlink"/>
          </w:rPr>
          <w:t>BIX deployment</w:t>
        </w:r>
        <w:r>
          <w:rPr>
            <w:webHidden/>
          </w:rPr>
          <w:tab/>
        </w:r>
        <w:r>
          <w:rPr>
            <w:webHidden/>
          </w:rPr>
          <w:fldChar w:fldCharType="begin"/>
        </w:r>
        <w:r>
          <w:rPr>
            <w:webHidden/>
          </w:rPr>
          <w:instrText xml:space="preserve"> PAGEREF _Toc530054946 \h </w:instrText>
        </w:r>
        <w:r>
          <w:rPr>
            <w:webHidden/>
          </w:rPr>
        </w:r>
        <w:r>
          <w:rPr>
            <w:webHidden/>
          </w:rPr>
          <w:fldChar w:fldCharType="separate"/>
        </w:r>
        <w:r>
          <w:rPr>
            <w:webHidden/>
          </w:rPr>
          <w:t>17</w:t>
        </w:r>
        <w:r>
          <w:rPr>
            <w:webHidden/>
          </w:rPr>
          <w:fldChar w:fldCharType="end"/>
        </w:r>
      </w:hyperlink>
    </w:p>
    <w:p w14:paraId="07029193" w14:textId="45CF8505" w:rsidR="00B72C59" w:rsidRDefault="00B72C59">
      <w:pPr>
        <w:pStyle w:val="TOC2"/>
        <w:rPr>
          <w:rFonts w:asciiTheme="minorHAnsi" w:eastAsiaTheme="minorEastAsia" w:hAnsiTheme="minorHAnsi" w:cstheme="minorBidi"/>
          <w:sz w:val="22"/>
          <w:szCs w:val="22"/>
        </w:rPr>
      </w:pPr>
      <w:hyperlink w:anchor="_Toc530054947" w:history="1">
        <w:r w:rsidRPr="00A43B02">
          <w:rPr>
            <w:rStyle w:val="Hyperlink"/>
          </w:rPr>
          <w:t>6.15</w:t>
        </w:r>
        <w:r>
          <w:rPr>
            <w:rFonts w:asciiTheme="minorHAnsi" w:eastAsiaTheme="minorEastAsia" w:hAnsiTheme="minorHAnsi" w:cstheme="minorBidi"/>
            <w:sz w:val="22"/>
            <w:szCs w:val="22"/>
          </w:rPr>
          <w:tab/>
        </w:r>
        <w:r w:rsidRPr="00A43B02">
          <w:rPr>
            <w:rStyle w:val="Hyperlink"/>
          </w:rPr>
          <w:t>Configure BizFlow Process Studio</w:t>
        </w:r>
        <w:r>
          <w:rPr>
            <w:webHidden/>
          </w:rPr>
          <w:tab/>
        </w:r>
        <w:r>
          <w:rPr>
            <w:webHidden/>
          </w:rPr>
          <w:fldChar w:fldCharType="begin"/>
        </w:r>
        <w:r>
          <w:rPr>
            <w:webHidden/>
          </w:rPr>
          <w:instrText xml:space="preserve"> PAGEREF _Toc530054947 \h </w:instrText>
        </w:r>
        <w:r>
          <w:rPr>
            <w:webHidden/>
          </w:rPr>
        </w:r>
        <w:r>
          <w:rPr>
            <w:webHidden/>
          </w:rPr>
          <w:fldChar w:fldCharType="separate"/>
        </w:r>
        <w:r>
          <w:rPr>
            <w:webHidden/>
          </w:rPr>
          <w:t>19</w:t>
        </w:r>
        <w:r>
          <w:rPr>
            <w:webHidden/>
          </w:rPr>
          <w:fldChar w:fldCharType="end"/>
        </w:r>
      </w:hyperlink>
    </w:p>
    <w:p w14:paraId="089775AB" w14:textId="142EFF39" w:rsidR="00B72C59" w:rsidRDefault="00B72C59">
      <w:pPr>
        <w:pStyle w:val="TOC2"/>
        <w:rPr>
          <w:rFonts w:asciiTheme="minorHAnsi" w:eastAsiaTheme="minorEastAsia" w:hAnsiTheme="minorHAnsi" w:cstheme="minorBidi"/>
          <w:sz w:val="22"/>
          <w:szCs w:val="22"/>
        </w:rPr>
      </w:pPr>
      <w:hyperlink w:anchor="_Toc530054948" w:history="1">
        <w:r w:rsidRPr="00A43B02">
          <w:rPr>
            <w:rStyle w:val="Hyperlink"/>
          </w:rPr>
          <w:t>6.16</w:t>
        </w:r>
        <w:r>
          <w:rPr>
            <w:rFonts w:asciiTheme="minorHAnsi" w:eastAsiaTheme="minorEastAsia" w:hAnsiTheme="minorHAnsi" w:cstheme="minorBidi"/>
            <w:sz w:val="22"/>
            <w:szCs w:val="22"/>
          </w:rPr>
          <w:tab/>
        </w:r>
        <w:r w:rsidRPr="00A43B02">
          <w:rPr>
            <w:rStyle w:val="Hyperlink"/>
          </w:rPr>
          <w:t>Report Deployment</w:t>
        </w:r>
        <w:r>
          <w:rPr>
            <w:webHidden/>
          </w:rPr>
          <w:tab/>
        </w:r>
        <w:r>
          <w:rPr>
            <w:webHidden/>
          </w:rPr>
          <w:fldChar w:fldCharType="begin"/>
        </w:r>
        <w:r>
          <w:rPr>
            <w:webHidden/>
          </w:rPr>
          <w:instrText xml:space="preserve"> PAGEREF _Toc530054948 \h </w:instrText>
        </w:r>
        <w:r>
          <w:rPr>
            <w:webHidden/>
          </w:rPr>
        </w:r>
        <w:r>
          <w:rPr>
            <w:webHidden/>
          </w:rPr>
          <w:fldChar w:fldCharType="separate"/>
        </w:r>
        <w:r>
          <w:rPr>
            <w:webHidden/>
          </w:rPr>
          <w:t>30</w:t>
        </w:r>
        <w:r>
          <w:rPr>
            <w:webHidden/>
          </w:rPr>
          <w:fldChar w:fldCharType="end"/>
        </w:r>
      </w:hyperlink>
    </w:p>
    <w:p w14:paraId="3589DC9D" w14:textId="3EE01848" w:rsidR="00B72C59" w:rsidRDefault="00B72C59">
      <w:pPr>
        <w:pStyle w:val="TOC2"/>
        <w:rPr>
          <w:rFonts w:asciiTheme="minorHAnsi" w:eastAsiaTheme="minorEastAsia" w:hAnsiTheme="minorHAnsi" w:cstheme="minorBidi"/>
          <w:sz w:val="22"/>
          <w:szCs w:val="22"/>
        </w:rPr>
      </w:pPr>
      <w:hyperlink w:anchor="_Toc530054949" w:history="1">
        <w:r w:rsidRPr="00A43B02">
          <w:rPr>
            <w:rStyle w:val="Hyperlink"/>
          </w:rPr>
          <w:t>6.17</w:t>
        </w:r>
        <w:r>
          <w:rPr>
            <w:rFonts w:asciiTheme="minorHAnsi" w:eastAsiaTheme="minorEastAsia" w:hAnsiTheme="minorHAnsi" w:cstheme="minorBidi"/>
            <w:sz w:val="22"/>
            <w:szCs w:val="22"/>
          </w:rPr>
          <w:tab/>
        </w:r>
        <w:r w:rsidRPr="00A43B02">
          <w:rPr>
            <w:rStyle w:val="Hyperlink"/>
          </w:rPr>
          <w:t>BizFlow Rule Microservice Deployment</w:t>
        </w:r>
        <w:r>
          <w:rPr>
            <w:webHidden/>
          </w:rPr>
          <w:tab/>
        </w:r>
        <w:r>
          <w:rPr>
            <w:webHidden/>
          </w:rPr>
          <w:fldChar w:fldCharType="begin"/>
        </w:r>
        <w:r>
          <w:rPr>
            <w:webHidden/>
          </w:rPr>
          <w:instrText xml:space="preserve"> PAGEREF _Toc530054949 \h </w:instrText>
        </w:r>
        <w:r>
          <w:rPr>
            <w:webHidden/>
          </w:rPr>
        </w:r>
        <w:r>
          <w:rPr>
            <w:webHidden/>
          </w:rPr>
          <w:fldChar w:fldCharType="separate"/>
        </w:r>
        <w:r>
          <w:rPr>
            <w:webHidden/>
          </w:rPr>
          <w:t>32</w:t>
        </w:r>
        <w:r>
          <w:rPr>
            <w:webHidden/>
          </w:rPr>
          <w:fldChar w:fldCharType="end"/>
        </w:r>
      </w:hyperlink>
    </w:p>
    <w:p w14:paraId="04E1556C" w14:textId="62D67050" w:rsidR="00B72C59" w:rsidRDefault="00B72C59">
      <w:pPr>
        <w:pStyle w:val="TOC3"/>
        <w:rPr>
          <w:rFonts w:asciiTheme="minorHAnsi" w:eastAsiaTheme="minorEastAsia" w:hAnsiTheme="minorHAnsi" w:cstheme="minorBidi"/>
          <w:noProof/>
          <w:sz w:val="22"/>
          <w:szCs w:val="22"/>
        </w:rPr>
      </w:pPr>
      <w:hyperlink w:anchor="_Toc530054950" w:history="1">
        <w:r w:rsidRPr="00A43B02">
          <w:rPr>
            <w:rStyle w:val="Hyperlink"/>
            <w:noProof/>
          </w:rPr>
          <w:t>6.17.1</w:t>
        </w:r>
        <w:r>
          <w:rPr>
            <w:rFonts w:asciiTheme="minorHAnsi" w:eastAsiaTheme="minorEastAsia" w:hAnsiTheme="minorHAnsi" w:cstheme="minorBidi"/>
            <w:noProof/>
            <w:sz w:val="22"/>
            <w:szCs w:val="22"/>
          </w:rPr>
          <w:tab/>
        </w:r>
        <w:r w:rsidRPr="00A43B02">
          <w:rPr>
            <w:rStyle w:val="Hyperlink"/>
            <w:rFonts w:cs="Arial"/>
            <w:noProof/>
          </w:rPr>
          <w:t>How to check if BizFlow Rule Microservice already installed</w:t>
        </w:r>
        <w:r>
          <w:rPr>
            <w:noProof/>
            <w:webHidden/>
          </w:rPr>
          <w:tab/>
        </w:r>
        <w:r>
          <w:rPr>
            <w:noProof/>
            <w:webHidden/>
          </w:rPr>
          <w:fldChar w:fldCharType="begin"/>
        </w:r>
        <w:r>
          <w:rPr>
            <w:noProof/>
            <w:webHidden/>
          </w:rPr>
          <w:instrText xml:space="preserve"> PAGEREF _Toc530054950 \h </w:instrText>
        </w:r>
        <w:r>
          <w:rPr>
            <w:noProof/>
            <w:webHidden/>
          </w:rPr>
        </w:r>
        <w:r>
          <w:rPr>
            <w:noProof/>
            <w:webHidden/>
          </w:rPr>
          <w:fldChar w:fldCharType="separate"/>
        </w:r>
        <w:r>
          <w:rPr>
            <w:noProof/>
            <w:webHidden/>
          </w:rPr>
          <w:t>32</w:t>
        </w:r>
        <w:r>
          <w:rPr>
            <w:noProof/>
            <w:webHidden/>
          </w:rPr>
          <w:fldChar w:fldCharType="end"/>
        </w:r>
      </w:hyperlink>
    </w:p>
    <w:p w14:paraId="5396B04E" w14:textId="6F1E25F5" w:rsidR="00B72C59" w:rsidRDefault="00B72C59">
      <w:pPr>
        <w:pStyle w:val="TOC3"/>
        <w:rPr>
          <w:rFonts w:asciiTheme="minorHAnsi" w:eastAsiaTheme="minorEastAsia" w:hAnsiTheme="minorHAnsi" w:cstheme="minorBidi"/>
          <w:noProof/>
          <w:sz w:val="22"/>
          <w:szCs w:val="22"/>
        </w:rPr>
      </w:pPr>
      <w:hyperlink w:anchor="_Toc530054951" w:history="1">
        <w:r w:rsidRPr="00A43B02">
          <w:rPr>
            <w:rStyle w:val="Hyperlink"/>
            <w:noProof/>
          </w:rPr>
          <w:t>6.17.2</w:t>
        </w:r>
        <w:r>
          <w:rPr>
            <w:rFonts w:asciiTheme="minorHAnsi" w:eastAsiaTheme="minorEastAsia" w:hAnsiTheme="minorHAnsi" w:cstheme="minorBidi"/>
            <w:noProof/>
            <w:sz w:val="22"/>
            <w:szCs w:val="22"/>
          </w:rPr>
          <w:tab/>
        </w:r>
        <w:r w:rsidRPr="00A43B02">
          <w:rPr>
            <w:rStyle w:val="Hyperlink"/>
            <w:rFonts w:cs="Arial"/>
            <w:noProof/>
          </w:rPr>
          <w:t>How to check if BizFlow Rule Microservice already installed</w:t>
        </w:r>
        <w:r>
          <w:rPr>
            <w:noProof/>
            <w:webHidden/>
          </w:rPr>
          <w:tab/>
        </w:r>
        <w:r>
          <w:rPr>
            <w:noProof/>
            <w:webHidden/>
          </w:rPr>
          <w:fldChar w:fldCharType="begin"/>
        </w:r>
        <w:r>
          <w:rPr>
            <w:noProof/>
            <w:webHidden/>
          </w:rPr>
          <w:instrText xml:space="preserve"> PAGEREF _Toc530054951 \h </w:instrText>
        </w:r>
        <w:r>
          <w:rPr>
            <w:noProof/>
            <w:webHidden/>
          </w:rPr>
        </w:r>
        <w:r>
          <w:rPr>
            <w:noProof/>
            <w:webHidden/>
          </w:rPr>
          <w:fldChar w:fldCharType="separate"/>
        </w:r>
        <w:r>
          <w:rPr>
            <w:noProof/>
            <w:webHidden/>
          </w:rPr>
          <w:t>33</w:t>
        </w:r>
        <w:r>
          <w:rPr>
            <w:noProof/>
            <w:webHidden/>
          </w:rPr>
          <w:fldChar w:fldCharType="end"/>
        </w:r>
      </w:hyperlink>
    </w:p>
    <w:p w14:paraId="56F67049" w14:textId="4E62F506" w:rsidR="00B72C59" w:rsidRDefault="00B72C59">
      <w:pPr>
        <w:pStyle w:val="TOC2"/>
        <w:rPr>
          <w:rFonts w:asciiTheme="minorHAnsi" w:eastAsiaTheme="minorEastAsia" w:hAnsiTheme="minorHAnsi" w:cstheme="minorBidi"/>
          <w:sz w:val="22"/>
          <w:szCs w:val="22"/>
        </w:rPr>
      </w:pPr>
      <w:hyperlink w:anchor="_Toc530054952" w:history="1">
        <w:r w:rsidRPr="00A43B02">
          <w:rPr>
            <w:rStyle w:val="Hyperlink"/>
          </w:rPr>
          <w:t>6.18</w:t>
        </w:r>
        <w:r>
          <w:rPr>
            <w:rFonts w:asciiTheme="minorHAnsi" w:eastAsiaTheme="minorEastAsia" w:hAnsiTheme="minorHAnsi" w:cstheme="minorBidi"/>
            <w:sz w:val="22"/>
            <w:szCs w:val="22"/>
          </w:rPr>
          <w:tab/>
        </w:r>
        <w:r w:rsidRPr="00A43B02">
          <w:rPr>
            <w:rStyle w:val="Hyperlink"/>
          </w:rPr>
          <w:t>UI Module Packaging</w:t>
        </w:r>
        <w:r>
          <w:rPr>
            <w:webHidden/>
          </w:rPr>
          <w:tab/>
        </w:r>
        <w:r>
          <w:rPr>
            <w:webHidden/>
          </w:rPr>
          <w:fldChar w:fldCharType="begin"/>
        </w:r>
        <w:r>
          <w:rPr>
            <w:webHidden/>
          </w:rPr>
          <w:instrText xml:space="preserve"> PAGEREF _Toc530054952 \h </w:instrText>
        </w:r>
        <w:r>
          <w:rPr>
            <w:webHidden/>
          </w:rPr>
        </w:r>
        <w:r>
          <w:rPr>
            <w:webHidden/>
          </w:rPr>
          <w:fldChar w:fldCharType="separate"/>
        </w:r>
        <w:r>
          <w:rPr>
            <w:webHidden/>
          </w:rPr>
          <w:t>34</w:t>
        </w:r>
        <w:r>
          <w:rPr>
            <w:webHidden/>
          </w:rPr>
          <w:fldChar w:fldCharType="end"/>
        </w:r>
      </w:hyperlink>
    </w:p>
    <w:p w14:paraId="473E7317" w14:textId="74574004" w:rsidR="00B72C59" w:rsidRDefault="00B72C59">
      <w:pPr>
        <w:pStyle w:val="TOC3"/>
        <w:rPr>
          <w:rFonts w:asciiTheme="minorHAnsi" w:eastAsiaTheme="minorEastAsia" w:hAnsiTheme="minorHAnsi" w:cstheme="minorBidi"/>
          <w:noProof/>
          <w:sz w:val="22"/>
          <w:szCs w:val="22"/>
        </w:rPr>
      </w:pPr>
      <w:hyperlink w:anchor="_Toc530054953" w:history="1">
        <w:r w:rsidRPr="00A43B02">
          <w:rPr>
            <w:rStyle w:val="Hyperlink"/>
            <w:noProof/>
          </w:rPr>
          <w:t>6.18.1</w:t>
        </w:r>
        <w:r>
          <w:rPr>
            <w:rFonts w:asciiTheme="minorHAnsi" w:eastAsiaTheme="minorEastAsia" w:hAnsiTheme="minorHAnsi" w:cstheme="minorBidi"/>
            <w:noProof/>
            <w:sz w:val="22"/>
            <w:szCs w:val="22"/>
          </w:rPr>
          <w:tab/>
        </w:r>
        <w:r w:rsidRPr="00A43B02">
          <w:rPr>
            <w:rStyle w:val="Hyperlink"/>
            <w:rFonts w:cs="Arial"/>
            <w:noProof/>
          </w:rPr>
          <w:t>Pre-requisite on DEV Server</w:t>
        </w:r>
        <w:r>
          <w:rPr>
            <w:noProof/>
            <w:webHidden/>
          </w:rPr>
          <w:tab/>
        </w:r>
        <w:r>
          <w:rPr>
            <w:noProof/>
            <w:webHidden/>
          </w:rPr>
          <w:fldChar w:fldCharType="begin"/>
        </w:r>
        <w:r>
          <w:rPr>
            <w:noProof/>
            <w:webHidden/>
          </w:rPr>
          <w:instrText xml:space="preserve"> PAGEREF _Toc530054953 \h </w:instrText>
        </w:r>
        <w:r>
          <w:rPr>
            <w:noProof/>
            <w:webHidden/>
          </w:rPr>
        </w:r>
        <w:r>
          <w:rPr>
            <w:noProof/>
            <w:webHidden/>
          </w:rPr>
          <w:fldChar w:fldCharType="separate"/>
        </w:r>
        <w:r>
          <w:rPr>
            <w:noProof/>
            <w:webHidden/>
          </w:rPr>
          <w:t>34</w:t>
        </w:r>
        <w:r>
          <w:rPr>
            <w:noProof/>
            <w:webHidden/>
          </w:rPr>
          <w:fldChar w:fldCharType="end"/>
        </w:r>
      </w:hyperlink>
    </w:p>
    <w:p w14:paraId="41D219A3" w14:textId="683AF93F" w:rsidR="00B72C59" w:rsidRDefault="00B72C59">
      <w:pPr>
        <w:pStyle w:val="TOC3"/>
        <w:rPr>
          <w:rFonts w:asciiTheme="minorHAnsi" w:eastAsiaTheme="minorEastAsia" w:hAnsiTheme="minorHAnsi" w:cstheme="minorBidi"/>
          <w:noProof/>
          <w:sz w:val="22"/>
          <w:szCs w:val="22"/>
        </w:rPr>
      </w:pPr>
      <w:hyperlink w:anchor="_Toc530054954" w:history="1">
        <w:r w:rsidRPr="00A43B02">
          <w:rPr>
            <w:rStyle w:val="Hyperlink"/>
            <w:noProof/>
          </w:rPr>
          <w:t>6.18.2</w:t>
        </w:r>
        <w:r>
          <w:rPr>
            <w:rFonts w:asciiTheme="minorHAnsi" w:eastAsiaTheme="minorEastAsia" w:hAnsiTheme="minorHAnsi" w:cstheme="minorBidi"/>
            <w:noProof/>
            <w:sz w:val="22"/>
            <w:szCs w:val="22"/>
          </w:rPr>
          <w:tab/>
        </w:r>
        <w:r w:rsidRPr="00A43B02">
          <w:rPr>
            <w:rStyle w:val="Hyperlink"/>
            <w:noProof/>
          </w:rPr>
          <w:t>Packaging Steps</w:t>
        </w:r>
        <w:r>
          <w:rPr>
            <w:noProof/>
            <w:webHidden/>
          </w:rPr>
          <w:tab/>
        </w:r>
        <w:r>
          <w:rPr>
            <w:noProof/>
            <w:webHidden/>
          </w:rPr>
          <w:fldChar w:fldCharType="begin"/>
        </w:r>
        <w:r>
          <w:rPr>
            <w:noProof/>
            <w:webHidden/>
          </w:rPr>
          <w:instrText xml:space="preserve"> PAGEREF _Toc530054954 \h </w:instrText>
        </w:r>
        <w:r>
          <w:rPr>
            <w:noProof/>
            <w:webHidden/>
          </w:rPr>
        </w:r>
        <w:r>
          <w:rPr>
            <w:noProof/>
            <w:webHidden/>
          </w:rPr>
          <w:fldChar w:fldCharType="separate"/>
        </w:r>
        <w:r>
          <w:rPr>
            <w:noProof/>
            <w:webHidden/>
          </w:rPr>
          <w:t>34</w:t>
        </w:r>
        <w:r>
          <w:rPr>
            <w:noProof/>
            <w:webHidden/>
          </w:rPr>
          <w:fldChar w:fldCharType="end"/>
        </w:r>
      </w:hyperlink>
    </w:p>
    <w:p w14:paraId="342E6BB7" w14:textId="3AB9F990" w:rsidR="00B72C59" w:rsidRDefault="00B72C59">
      <w:pPr>
        <w:pStyle w:val="TOC2"/>
        <w:rPr>
          <w:rFonts w:asciiTheme="minorHAnsi" w:eastAsiaTheme="minorEastAsia" w:hAnsiTheme="minorHAnsi" w:cstheme="minorBidi"/>
          <w:sz w:val="22"/>
          <w:szCs w:val="22"/>
        </w:rPr>
      </w:pPr>
      <w:hyperlink w:anchor="_Toc530054955" w:history="1">
        <w:r w:rsidRPr="00A43B02">
          <w:rPr>
            <w:rStyle w:val="Hyperlink"/>
          </w:rPr>
          <w:t>6.19</w:t>
        </w:r>
        <w:r>
          <w:rPr>
            <w:rFonts w:asciiTheme="minorHAnsi" w:eastAsiaTheme="minorEastAsia" w:hAnsiTheme="minorHAnsi" w:cstheme="minorBidi"/>
            <w:sz w:val="22"/>
            <w:szCs w:val="22"/>
          </w:rPr>
          <w:tab/>
        </w:r>
        <w:r w:rsidRPr="00A43B02">
          <w:rPr>
            <w:rStyle w:val="Hyperlink"/>
          </w:rPr>
          <w:t>Web Application (UI Module) Deployment</w:t>
        </w:r>
        <w:r>
          <w:rPr>
            <w:webHidden/>
          </w:rPr>
          <w:tab/>
        </w:r>
        <w:r>
          <w:rPr>
            <w:webHidden/>
          </w:rPr>
          <w:fldChar w:fldCharType="begin"/>
        </w:r>
        <w:r>
          <w:rPr>
            <w:webHidden/>
          </w:rPr>
          <w:instrText xml:space="preserve"> PAGEREF _Toc530054955 \h </w:instrText>
        </w:r>
        <w:r>
          <w:rPr>
            <w:webHidden/>
          </w:rPr>
        </w:r>
        <w:r>
          <w:rPr>
            <w:webHidden/>
          </w:rPr>
          <w:fldChar w:fldCharType="separate"/>
        </w:r>
        <w:r>
          <w:rPr>
            <w:webHidden/>
          </w:rPr>
          <w:t>35</w:t>
        </w:r>
        <w:r>
          <w:rPr>
            <w:webHidden/>
          </w:rPr>
          <w:fldChar w:fldCharType="end"/>
        </w:r>
      </w:hyperlink>
    </w:p>
    <w:p w14:paraId="73E71BBA" w14:textId="3D46EC6E" w:rsidR="00B72C59" w:rsidRDefault="00B72C59">
      <w:pPr>
        <w:pStyle w:val="TOC1"/>
        <w:rPr>
          <w:rFonts w:asciiTheme="minorHAnsi" w:eastAsiaTheme="minorEastAsia" w:hAnsiTheme="minorHAnsi" w:cstheme="minorBidi"/>
          <w:b w:val="0"/>
          <w:noProof/>
          <w:sz w:val="22"/>
          <w:szCs w:val="22"/>
        </w:rPr>
      </w:pPr>
      <w:hyperlink w:anchor="_Toc530054956" w:history="1">
        <w:r w:rsidRPr="00A43B02">
          <w:rPr>
            <w:rStyle w:val="Hyperlink"/>
            <w:noProof/>
          </w:rPr>
          <w:t>7</w:t>
        </w:r>
        <w:r>
          <w:rPr>
            <w:rFonts w:asciiTheme="minorHAnsi" w:eastAsiaTheme="minorEastAsia" w:hAnsiTheme="minorHAnsi" w:cstheme="minorBidi"/>
            <w:b w:val="0"/>
            <w:noProof/>
            <w:sz w:val="22"/>
            <w:szCs w:val="22"/>
          </w:rPr>
          <w:tab/>
        </w:r>
        <w:r w:rsidRPr="00A43B02">
          <w:rPr>
            <w:rStyle w:val="Hyperlink"/>
            <w:noProof/>
          </w:rPr>
          <w:t>BizFlow Global Variable Configuration</w:t>
        </w:r>
        <w:r>
          <w:rPr>
            <w:noProof/>
            <w:webHidden/>
          </w:rPr>
          <w:tab/>
        </w:r>
        <w:r>
          <w:rPr>
            <w:noProof/>
            <w:webHidden/>
          </w:rPr>
          <w:fldChar w:fldCharType="begin"/>
        </w:r>
        <w:r>
          <w:rPr>
            <w:noProof/>
            <w:webHidden/>
          </w:rPr>
          <w:instrText xml:space="preserve"> PAGEREF _Toc530054956 \h </w:instrText>
        </w:r>
        <w:r>
          <w:rPr>
            <w:noProof/>
            <w:webHidden/>
          </w:rPr>
        </w:r>
        <w:r>
          <w:rPr>
            <w:noProof/>
            <w:webHidden/>
          </w:rPr>
          <w:fldChar w:fldCharType="separate"/>
        </w:r>
        <w:r>
          <w:rPr>
            <w:noProof/>
            <w:webHidden/>
          </w:rPr>
          <w:t>37</w:t>
        </w:r>
        <w:r>
          <w:rPr>
            <w:noProof/>
            <w:webHidden/>
          </w:rPr>
          <w:fldChar w:fldCharType="end"/>
        </w:r>
      </w:hyperlink>
    </w:p>
    <w:p w14:paraId="041F9D05" w14:textId="7151014A" w:rsidR="00B72C59" w:rsidRDefault="00B72C59">
      <w:pPr>
        <w:pStyle w:val="TOC1"/>
        <w:rPr>
          <w:rFonts w:asciiTheme="minorHAnsi" w:eastAsiaTheme="minorEastAsia" w:hAnsiTheme="minorHAnsi" w:cstheme="minorBidi"/>
          <w:b w:val="0"/>
          <w:noProof/>
          <w:sz w:val="22"/>
          <w:szCs w:val="22"/>
        </w:rPr>
      </w:pPr>
      <w:hyperlink w:anchor="_Toc530054957" w:history="1">
        <w:r w:rsidRPr="00A43B02">
          <w:rPr>
            <w:rStyle w:val="Hyperlink"/>
            <w:noProof/>
          </w:rPr>
          <w:t>8</w:t>
        </w:r>
        <w:r>
          <w:rPr>
            <w:rFonts w:asciiTheme="minorHAnsi" w:eastAsiaTheme="minorEastAsia" w:hAnsiTheme="minorHAnsi" w:cstheme="minorBidi"/>
            <w:b w:val="0"/>
            <w:noProof/>
            <w:sz w:val="22"/>
            <w:szCs w:val="22"/>
          </w:rPr>
          <w:tab/>
        </w:r>
        <w:r w:rsidRPr="00A43B02">
          <w:rPr>
            <w:rStyle w:val="Hyperlink"/>
            <w:noProof/>
          </w:rPr>
          <w:t>BizFlow ERA Configuration</w:t>
        </w:r>
        <w:r>
          <w:rPr>
            <w:noProof/>
            <w:webHidden/>
          </w:rPr>
          <w:tab/>
        </w:r>
        <w:r>
          <w:rPr>
            <w:noProof/>
            <w:webHidden/>
          </w:rPr>
          <w:fldChar w:fldCharType="begin"/>
        </w:r>
        <w:r>
          <w:rPr>
            <w:noProof/>
            <w:webHidden/>
          </w:rPr>
          <w:instrText xml:space="preserve"> PAGEREF _Toc530054957 \h </w:instrText>
        </w:r>
        <w:r>
          <w:rPr>
            <w:noProof/>
            <w:webHidden/>
          </w:rPr>
        </w:r>
        <w:r>
          <w:rPr>
            <w:noProof/>
            <w:webHidden/>
          </w:rPr>
          <w:fldChar w:fldCharType="separate"/>
        </w:r>
        <w:r>
          <w:rPr>
            <w:noProof/>
            <w:webHidden/>
          </w:rPr>
          <w:t>39</w:t>
        </w:r>
        <w:r>
          <w:rPr>
            <w:noProof/>
            <w:webHidden/>
          </w:rPr>
          <w:fldChar w:fldCharType="end"/>
        </w:r>
      </w:hyperlink>
    </w:p>
    <w:p w14:paraId="4BD77267" w14:textId="0D8B9B09" w:rsidR="00B72C59" w:rsidRDefault="00B72C59">
      <w:pPr>
        <w:pStyle w:val="TOC2"/>
        <w:rPr>
          <w:rFonts w:asciiTheme="minorHAnsi" w:eastAsiaTheme="minorEastAsia" w:hAnsiTheme="minorHAnsi" w:cstheme="minorBidi"/>
          <w:sz w:val="22"/>
          <w:szCs w:val="22"/>
        </w:rPr>
      </w:pPr>
      <w:hyperlink w:anchor="_Toc530054958" w:history="1">
        <w:r w:rsidRPr="00A43B02">
          <w:rPr>
            <w:rStyle w:val="Hyperlink"/>
          </w:rPr>
          <w:t>8.1</w:t>
        </w:r>
        <w:r>
          <w:rPr>
            <w:rFonts w:asciiTheme="minorHAnsi" w:eastAsiaTheme="minorEastAsia" w:hAnsiTheme="minorHAnsi" w:cstheme="minorBidi"/>
            <w:sz w:val="22"/>
            <w:szCs w:val="22"/>
          </w:rPr>
          <w:tab/>
        </w:r>
        <w:r w:rsidRPr="00A43B02">
          <w:rPr>
            <w:rStyle w:val="Hyperlink"/>
          </w:rPr>
          <w:t>CDC – CapHR – JR ERA service</w:t>
        </w:r>
        <w:r>
          <w:rPr>
            <w:webHidden/>
          </w:rPr>
          <w:tab/>
        </w:r>
        <w:r>
          <w:rPr>
            <w:webHidden/>
          </w:rPr>
          <w:fldChar w:fldCharType="begin"/>
        </w:r>
        <w:r>
          <w:rPr>
            <w:webHidden/>
          </w:rPr>
          <w:instrText xml:space="preserve"> PAGEREF _Toc530054958 \h </w:instrText>
        </w:r>
        <w:r>
          <w:rPr>
            <w:webHidden/>
          </w:rPr>
        </w:r>
        <w:r>
          <w:rPr>
            <w:webHidden/>
          </w:rPr>
          <w:fldChar w:fldCharType="separate"/>
        </w:r>
        <w:r>
          <w:rPr>
            <w:webHidden/>
          </w:rPr>
          <w:t>39</w:t>
        </w:r>
        <w:r>
          <w:rPr>
            <w:webHidden/>
          </w:rPr>
          <w:fldChar w:fldCharType="end"/>
        </w:r>
      </w:hyperlink>
    </w:p>
    <w:p w14:paraId="234CABFE" w14:textId="15FE57EB" w:rsidR="00B72C59" w:rsidRDefault="00B72C59">
      <w:pPr>
        <w:pStyle w:val="TOC2"/>
        <w:rPr>
          <w:rFonts w:asciiTheme="minorHAnsi" w:eastAsiaTheme="minorEastAsia" w:hAnsiTheme="minorHAnsi" w:cstheme="minorBidi"/>
          <w:sz w:val="22"/>
          <w:szCs w:val="22"/>
        </w:rPr>
      </w:pPr>
      <w:hyperlink w:anchor="_Toc530054959" w:history="1">
        <w:r w:rsidRPr="00A43B02">
          <w:rPr>
            <w:rStyle w:val="Hyperlink"/>
          </w:rPr>
          <w:t>8.2</w:t>
        </w:r>
        <w:r>
          <w:rPr>
            <w:rFonts w:asciiTheme="minorHAnsi" w:eastAsiaTheme="minorEastAsia" w:hAnsiTheme="minorHAnsi" w:cstheme="minorBidi"/>
            <w:sz w:val="22"/>
            <w:szCs w:val="22"/>
          </w:rPr>
          <w:tab/>
        </w:r>
        <w:r w:rsidRPr="00A43B02">
          <w:rPr>
            <w:rStyle w:val="Hyperlink"/>
          </w:rPr>
          <w:t>CDC – CapHR – PAR ERA service</w:t>
        </w:r>
        <w:r>
          <w:rPr>
            <w:webHidden/>
          </w:rPr>
          <w:tab/>
        </w:r>
        <w:r>
          <w:rPr>
            <w:webHidden/>
          </w:rPr>
          <w:fldChar w:fldCharType="begin"/>
        </w:r>
        <w:r>
          <w:rPr>
            <w:webHidden/>
          </w:rPr>
          <w:instrText xml:space="preserve"> PAGEREF _Toc530054959 \h </w:instrText>
        </w:r>
        <w:r>
          <w:rPr>
            <w:webHidden/>
          </w:rPr>
        </w:r>
        <w:r>
          <w:rPr>
            <w:webHidden/>
          </w:rPr>
          <w:fldChar w:fldCharType="separate"/>
        </w:r>
        <w:r>
          <w:rPr>
            <w:webHidden/>
          </w:rPr>
          <w:t>49</w:t>
        </w:r>
        <w:r>
          <w:rPr>
            <w:webHidden/>
          </w:rPr>
          <w:fldChar w:fldCharType="end"/>
        </w:r>
      </w:hyperlink>
    </w:p>
    <w:p w14:paraId="342D2337" w14:textId="57D7314D" w:rsidR="00F3111B" w:rsidRPr="00FD27CC" w:rsidRDefault="001F5E80">
      <w:pPr>
        <w:rPr>
          <w:rFonts w:cs="Arial"/>
        </w:rPr>
      </w:pPr>
      <w:r w:rsidRPr="00D758B8">
        <w:rPr>
          <w:rFonts w:cs="Arial"/>
          <w:b/>
          <w:color w:val="333333"/>
        </w:rPr>
        <w:fldChar w:fldCharType="end"/>
      </w:r>
      <w:bookmarkStart w:id="6" w:name="_Toc223260483"/>
      <w:bookmarkStart w:id="7" w:name="_Ref227459879"/>
      <w:bookmarkStart w:id="8" w:name="_Toc523032772"/>
      <w:bookmarkStart w:id="9" w:name="_Toc523126455"/>
    </w:p>
    <w:p w14:paraId="0E12F974" w14:textId="234E5406" w:rsidR="00310211" w:rsidRDefault="002C30CF" w:rsidP="00E3114A">
      <w:pPr>
        <w:pStyle w:val="Heading1"/>
        <w:rPr>
          <w:rStyle w:val="Heading1Char"/>
        </w:rPr>
      </w:pPr>
      <w:bookmarkStart w:id="10" w:name="_Toc360278154"/>
      <w:bookmarkStart w:id="11" w:name="_Toc530054919"/>
      <w:r w:rsidRPr="002C30CF">
        <w:rPr>
          <w:rStyle w:val="Heading1Char"/>
        </w:rPr>
        <w:lastRenderedPageBreak/>
        <w:t>Introduction</w:t>
      </w:r>
      <w:bookmarkEnd w:id="10"/>
      <w:bookmarkEnd w:id="11"/>
    </w:p>
    <w:p w14:paraId="08F891BD" w14:textId="3B2CA09A" w:rsidR="00310211" w:rsidRDefault="002C30CF" w:rsidP="002C30CF">
      <w:pPr>
        <w:rPr>
          <w:rFonts w:cs="Arial"/>
          <w:sz w:val="22"/>
          <w:szCs w:val="22"/>
        </w:rPr>
      </w:pPr>
      <w:r w:rsidRPr="002C30CF">
        <w:rPr>
          <w:rFonts w:cs="Arial"/>
          <w:sz w:val="22"/>
          <w:szCs w:val="22"/>
        </w:rPr>
        <w:t xml:space="preserve">This document describes how to deploy the HHS </w:t>
      </w:r>
      <w:r w:rsidR="00696F40">
        <w:rPr>
          <w:rFonts w:cs="Arial"/>
          <w:sz w:val="22"/>
          <w:szCs w:val="22"/>
        </w:rPr>
        <w:t>CDC</w:t>
      </w:r>
      <w:r w:rsidR="00696F40" w:rsidRPr="002C30CF">
        <w:rPr>
          <w:rFonts w:cs="Arial"/>
          <w:sz w:val="22"/>
          <w:szCs w:val="22"/>
        </w:rPr>
        <w:t xml:space="preserve"> </w:t>
      </w:r>
      <w:r w:rsidRPr="002C30CF">
        <w:rPr>
          <w:rFonts w:cs="Arial"/>
          <w:sz w:val="22"/>
          <w:szCs w:val="22"/>
        </w:rPr>
        <w:t xml:space="preserve">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E3114A">
      <w:pPr>
        <w:pStyle w:val="Heading1"/>
      </w:pPr>
      <w:bookmarkStart w:id="12" w:name="_Toc530054920"/>
      <w:r w:rsidRPr="00C03530">
        <w:lastRenderedPageBreak/>
        <w:t>Required system version information</w:t>
      </w:r>
      <w:bookmarkEnd w:id="12"/>
    </w:p>
    <w:p w14:paraId="46EC8D01" w14:textId="1A5CDA3D" w:rsidR="00C03530" w:rsidRPr="00C03530" w:rsidRDefault="00C03530" w:rsidP="00204AAE">
      <w:pPr>
        <w:pStyle w:val="ListParagraph"/>
        <w:numPr>
          <w:ilvl w:val="0"/>
          <w:numId w:val="45"/>
        </w:numPr>
        <w:rPr>
          <w:rFonts w:cs="Arial"/>
          <w:sz w:val="22"/>
        </w:rPr>
      </w:pPr>
      <w:r w:rsidRPr="00C03530">
        <w:rPr>
          <w:rFonts w:cs="Arial"/>
          <w:sz w:val="22"/>
        </w:rPr>
        <w:t>BizFlow: BizFlow Server version 12.4</w:t>
      </w:r>
      <w:r w:rsidR="004F6842">
        <w:rPr>
          <w:rFonts w:cs="Arial"/>
          <w:sz w:val="22"/>
        </w:rPr>
        <w:t>.x</w:t>
      </w:r>
    </w:p>
    <w:p w14:paraId="7BEA4962" w14:textId="77777777" w:rsidR="00C03530" w:rsidRPr="00C03530" w:rsidRDefault="00C03530" w:rsidP="00204AAE">
      <w:pPr>
        <w:pStyle w:val="ListParagraph"/>
        <w:numPr>
          <w:ilvl w:val="0"/>
          <w:numId w:val="45"/>
        </w:numPr>
        <w:rPr>
          <w:rFonts w:cs="Arial"/>
          <w:sz w:val="22"/>
        </w:rPr>
      </w:pPr>
      <w:r w:rsidRPr="00C03530">
        <w:rPr>
          <w:rFonts w:cs="Arial"/>
          <w:sz w:val="22"/>
        </w:rPr>
        <w:t>Database: Oracle 12c</w:t>
      </w:r>
    </w:p>
    <w:p w14:paraId="660E35A0" w14:textId="3BB12B53" w:rsidR="00C03530" w:rsidRPr="00C03530" w:rsidRDefault="00C03530" w:rsidP="00204AAE">
      <w:pPr>
        <w:pStyle w:val="ListParagraph"/>
        <w:numPr>
          <w:ilvl w:val="0"/>
          <w:numId w:val="45"/>
        </w:numPr>
        <w:rPr>
          <w:rFonts w:cs="Arial"/>
          <w:sz w:val="22"/>
        </w:rPr>
      </w:pPr>
      <w:r w:rsidRPr="00C03530">
        <w:rPr>
          <w:rFonts w:cs="Arial"/>
          <w:sz w:val="22"/>
        </w:rPr>
        <w:t>Web Server: Tomcat 7</w:t>
      </w:r>
      <w:r w:rsidR="004F6842">
        <w:rPr>
          <w:rFonts w:cs="Arial"/>
          <w:sz w:val="22"/>
        </w:rPr>
        <w:t xml:space="preserve"> 64bit</w:t>
      </w:r>
    </w:p>
    <w:p w14:paraId="18303937" w14:textId="2E1F738F" w:rsidR="00C03530" w:rsidRDefault="00C03530" w:rsidP="00204AAE">
      <w:pPr>
        <w:pStyle w:val="ListParagraph"/>
        <w:numPr>
          <w:ilvl w:val="0"/>
          <w:numId w:val="45"/>
        </w:numPr>
        <w:rPr>
          <w:rFonts w:cs="Arial"/>
          <w:sz w:val="22"/>
        </w:rPr>
      </w:pPr>
      <w:r w:rsidRPr="00C03530">
        <w:rPr>
          <w:rFonts w:cs="Arial"/>
          <w:sz w:val="22"/>
        </w:rPr>
        <w:t>Java: JDK 7</w:t>
      </w:r>
      <w:r w:rsidR="004F6842">
        <w:rPr>
          <w:rFonts w:cs="Arial"/>
          <w:sz w:val="22"/>
        </w:rPr>
        <w:t>.x as of today (11/14/2018)</w:t>
      </w:r>
    </w:p>
    <w:p w14:paraId="25D0329F" w14:textId="77777777" w:rsidR="00C03530" w:rsidRDefault="00C03530" w:rsidP="00C03530">
      <w:pPr>
        <w:rPr>
          <w:rFonts w:cs="Arial"/>
          <w:sz w:val="22"/>
        </w:rPr>
      </w:pPr>
    </w:p>
    <w:p w14:paraId="45C7F25C" w14:textId="58137055" w:rsidR="00C03530" w:rsidRDefault="00C03530" w:rsidP="00C03530">
      <w:pPr>
        <w:rPr>
          <w:rFonts w:cs="Arial"/>
          <w:sz w:val="22"/>
        </w:rPr>
      </w:pPr>
    </w:p>
    <w:p w14:paraId="3EB93D92" w14:textId="77777777" w:rsidR="00470A99" w:rsidRDefault="00470A99" w:rsidP="00E3114A">
      <w:pPr>
        <w:pStyle w:val="Heading1"/>
      </w:pPr>
      <w:bookmarkStart w:id="13" w:name="_Toc403400841"/>
      <w:bookmarkStart w:id="14" w:name="_Toc530054921"/>
      <w:r>
        <w:lastRenderedPageBreak/>
        <w:t>Required software</w:t>
      </w:r>
      <w:bookmarkEnd w:id="13"/>
      <w:bookmarkEnd w:id="14"/>
    </w:p>
    <w:p w14:paraId="637BEB85" w14:textId="77777777" w:rsidR="00470A99" w:rsidRDefault="00470A99" w:rsidP="00470A99">
      <w:pPr>
        <w:pStyle w:val="Bodycopy"/>
        <w:ind w:left="360"/>
      </w:pPr>
      <w:r>
        <w:t>Install following software on your HHS Laptop. These tools are required for HHS Production deployment.</w:t>
      </w:r>
    </w:p>
    <w:p w14:paraId="24073339" w14:textId="77777777" w:rsidR="00470A99" w:rsidRPr="00D9639B" w:rsidRDefault="00470A99" w:rsidP="00470A99">
      <w:pPr>
        <w:pStyle w:val="Bodycopy"/>
        <w:ind w:left="360"/>
      </w:pPr>
    </w:p>
    <w:p w14:paraId="4344C662" w14:textId="77777777" w:rsidR="00470A99" w:rsidRDefault="00470A99" w:rsidP="00204AAE">
      <w:pPr>
        <w:pStyle w:val="Bodycopy"/>
        <w:numPr>
          <w:ilvl w:val="0"/>
          <w:numId w:val="64"/>
        </w:numPr>
      </w:pPr>
      <w:r>
        <w:t>Git</w:t>
      </w:r>
    </w:p>
    <w:p w14:paraId="407B6BAD" w14:textId="77777777" w:rsidR="00470A99" w:rsidRDefault="00470A99" w:rsidP="00204AAE">
      <w:pPr>
        <w:pStyle w:val="Bodycopy"/>
        <w:numPr>
          <w:ilvl w:val="1"/>
          <w:numId w:val="64"/>
        </w:numPr>
      </w:pPr>
      <w:r>
        <w:t>Git – Download from following URL</w:t>
      </w:r>
    </w:p>
    <w:p w14:paraId="59DEB007" w14:textId="77777777" w:rsidR="00470A99" w:rsidRDefault="00470A99" w:rsidP="00470A99">
      <w:pPr>
        <w:pStyle w:val="Bodycopy"/>
        <w:ind w:left="1440"/>
      </w:pPr>
      <w:r>
        <w:t>https://git-scm.com/download/win</w:t>
      </w:r>
    </w:p>
    <w:p w14:paraId="4F13D0C3" w14:textId="77777777" w:rsidR="00470A99" w:rsidRDefault="00470A99" w:rsidP="00204AAE">
      <w:pPr>
        <w:pStyle w:val="Bodycopy"/>
        <w:numPr>
          <w:ilvl w:val="1"/>
          <w:numId w:val="64"/>
        </w:numPr>
      </w:pPr>
      <w:r>
        <w:t>You can download setup module or portable module.</w:t>
      </w:r>
    </w:p>
    <w:p w14:paraId="463CA8F9" w14:textId="77777777" w:rsidR="00470A99" w:rsidRDefault="00470A99" w:rsidP="00204AAE">
      <w:pPr>
        <w:pStyle w:val="Bodycopy"/>
        <w:numPr>
          <w:ilvl w:val="1"/>
          <w:numId w:val="64"/>
        </w:numPr>
      </w:pPr>
      <w:r>
        <w:t>Setup module requires insallation, but portable module doesn’t.</w:t>
      </w:r>
    </w:p>
    <w:p w14:paraId="202B3406" w14:textId="77777777" w:rsidR="00470A99" w:rsidRDefault="00470A99" w:rsidP="00204AAE">
      <w:pPr>
        <w:pStyle w:val="Bodycopy"/>
        <w:numPr>
          <w:ilvl w:val="1"/>
          <w:numId w:val="64"/>
        </w:numPr>
      </w:pPr>
      <w:r>
        <w:t>After installation is completed (or extraction), execute following command from command prompt.</w:t>
      </w:r>
    </w:p>
    <w:p w14:paraId="34777C4F" w14:textId="367131D1" w:rsidR="00470A99" w:rsidRDefault="00470A99" w:rsidP="00470A99">
      <w:pPr>
        <w:pStyle w:val="Bodycopy"/>
        <w:ind w:left="1440"/>
      </w:pPr>
      <w:r>
        <w:t xml:space="preserve">git clone </w:t>
      </w:r>
      <w:hyperlink r:id="rId14" w:history="1">
        <w:r w:rsidRPr="00DB0BFC">
          <w:rPr>
            <w:rStyle w:val="Hyperlink"/>
          </w:rPr>
          <w:t>https://github.com/HHS/CDC-BizFlow.git</w:t>
        </w:r>
      </w:hyperlink>
    </w:p>
    <w:p w14:paraId="66E8AA07" w14:textId="57F9CC60" w:rsidR="00470A99" w:rsidRDefault="00470A99" w:rsidP="00204AAE">
      <w:pPr>
        <w:pStyle w:val="Bodycopy"/>
        <w:numPr>
          <w:ilvl w:val="1"/>
          <w:numId w:val="64"/>
        </w:numPr>
      </w:pPr>
      <w:r>
        <w:t>You can find CDC</w:t>
      </w:r>
      <w:r>
        <w:t>-BizFlow folder. And this folder will be referenced as [git/</w:t>
      </w:r>
      <w:r w:rsidR="00A16D54">
        <w:t>CDC</w:t>
      </w:r>
      <w:r>
        <w:t>-BizFlow].</w:t>
      </w:r>
    </w:p>
    <w:p w14:paraId="06CFCBC1" w14:textId="77777777" w:rsidR="00470A99" w:rsidRDefault="00470A99" w:rsidP="00470A99">
      <w:pPr>
        <w:pStyle w:val="Bodycopy"/>
        <w:ind w:left="1440"/>
      </w:pPr>
    </w:p>
    <w:p w14:paraId="6CC84C3B" w14:textId="77777777" w:rsidR="00470A99" w:rsidRDefault="00470A99" w:rsidP="00470A99">
      <w:pPr>
        <w:pStyle w:val="Bodycopy"/>
        <w:ind w:left="2160"/>
      </w:pPr>
    </w:p>
    <w:p w14:paraId="5B215836" w14:textId="77777777" w:rsidR="00470A99" w:rsidRDefault="00470A99" w:rsidP="00204AAE">
      <w:pPr>
        <w:pStyle w:val="Bodycopy"/>
        <w:numPr>
          <w:ilvl w:val="0"/>
          <w:numId w:val="64"/>
        </w:numPr>
      </w:pPr>
      <w:r>
        <w:t>BizFlow Process Stuiod (BPS)</w:t>
      </w:r>
    </w:p>
    <w:p w14:paraId="2941F54C" w14:textId="77777777" w:rsidR="00470A99" w:rsidRDefault="00470A99" w:rsidP="00204AAE">
      <w:pPr>
        <w:pStyle w:val="Bodycopy"/>
        <w:numPr>
          <w:ilvl w:val="1"/>
          <w:numId w:val="64"/>
        </w:numPr>
      </w:pPr>
      <w:r>
        <w:t>Installation is required.</w:t>
      </w:r>
    </w:p>
    <w:p w14:paraId="626C2ABE" w14:textId="77777777" w:rsidR="00470A99" w:rsidRDefault="00470A99" w:rsidP="00204AAE">
      <w:pPr>
        <w:pStyle w:val="Bodycopy"/>
        <w:numPr>
          <w:ilvl w:val="1"/>
          <w:numId w:val="64"/>
        </w:numPr>
      </w:pPr>
      <w:r>
        <w:t>Download from following URL.</w:t>
      </w:r>
    </w:p>
    <w:p w14:paraId="6AB09576" w14:textId="77777777" w:rsidR="00470A99" w:rsidRDefault="00470A99" w:rsidP="00470A99">
      <w:pPr>
        <w:pStyle w:val="Bodycopy"/>
        <w:ind w:left="1440"/>
      </w:pPr>
      <w:hyperlink r:id="rId15" w:history="1">
        <w:r w:rsidRPr="005812F6">
          <w:rPr>
            <w:rStyle w:val="Hyperlink"/>
          </w:rPr>
          <w:t>http://cms.bizflow.com/bizflow/setup</w:t>
        </w:r>
        <w:r w:rsidRPr="005812F6">
          <w:rPr>
            <w:rStyle w:val="Hyperlink"/>
          </w:rPr>
          <w:t>/</w:t>
        </w:r>
        <w:r w:rsidRPr="005812F6">
          <w:rPr>
            <w:rStyle w:val="Hyperlink"/>
          </w:rPr>
          <w:t>BizFlow_Process_Studio_12.4.zip</w:t>
        </w:r>
      </w:hyperlink>
      <w:r w:rsidRPr="00E205AF">
        <w:t xml:space="preserve"> </w:t>
      </w:r>
    </w:p>
    <w:p w14:paraId="1362B2ED" w14:textId="77777777" w:rsidR="00470A99" w:rsidRDefault="00470A99" w:rsidP="00204AAE">
      <w:pPr>
        <w:pStyle w:val="Bodycopy"/>
        <w:numPr>
          <w:ilvl w:val="1"/>
          <w:numId w:val="64"/>
        </w:numPr>
      </w:pPr>
      <w:r>
        <w:t xml:space="preserve">Install BPS. Refer </w:t>
      </w:r>
      <w:r>
        <w:fldChar w:fldCharType="begin"/>
      </w:r>
      <w:r>
        <w:instrText xml:space="preserve"> REF _Ref403735610 \r \h </w:instrText>
      </w:r>
      <w:r>
        <w:fldChar w:fldCharType="separate"/>
      </w:r>
      <w:r>
        <w:t>4.1</w:t>
      </w:r>
      <w:r>
        <w:fldChar w:fldCharType="end"/>
      </w:r>
    </w:p>
    <w:p w14:paraId="4C76E685" w14:textId="77777777" w:rsidR="00470A99" w:rsidRDefault="00470A99" w:rsidP="00204AAE">
      <w:pPr>
        <w:pStyle w:val="Bodycopy"/>
        <w:numPr>
          <w:ilvl w:val="1"/>
          <w:numId w:val="64"/>
        </w:numPr>
      </w:pPr>
      <w:r>
        <w:t xml:space="preserve">Check whether you can connect to BizFlow on HHS Production environment before deployment. Refer </w:t>
      </w:r>
      <w:r>
        <w:fldChar w:fldCharType="begin"/>
      </w:r>
      <w:r>
        <w:instrText xml:space="preserve"> REF _Ref403398635 \r \h </w:instrText>
      </w:r>
      <w:r>
        <w:fldChar w:fldCharType="separate"/>
      </w:r>
      <w:r>
        <w:t>3.2</w:t>
      </w:r>
      <w:r>
        <w:fldChar w:fldCharType="end"/>
      </w:r>
      <w:r>
        <w:t xml:space="preserve"> </w:t>
      </w:r>
    </w:p>
    <w:p w14:paraId="08764D8B" w14:textId="77777777" w:rsidR="00470A99" w:rsidRDefault="00470A99" w:rsidP="00470A99">
      <w:pPr>
        <w:pStyle w:val="Bodycopy"/>
        <w:ind w:left="1440"/>
      </w:pPr>
    </w:p>
    <w:p w14:paraId="3D897D13" w14:textId="77777777" w:rsidR="00470A99" w:rsidRDefault="00470A99" w:rsidP="00470A99">
      <w:pPr>
        <w:pStyle w:val="Bodycopy"/>
        <w:ind w:left="1440"/>
      </w:pPr>
    </w:p>
    <w:p w14:paraId="5E9028DA" w14:textId="77777777" w:rsidR="00470A99" w:rsidRDefault="00470A99" w:rsidP="00204AAE">
      <w:pPr>
        <w:pStyle w:val="Bodycopy"/>
        <w:numPr>
          <w:ilvl w:val="0"/>
          <w:numId w:val="64"/>
        </w:numPr>
      </w:pPr>
      <w:r>
        <w:t>BizFlow Reporting Tool</w:t>
      </w:r>
    </w:p>
    <w:p w14:paraId="5B7C2310" w14:textId="3629205E" w:rsidR="00470A99" w:rsidRDefault="009D5A26" w:rsidP="00204AAE">
      <w:pPr>
        <w:pStyle w:val="Bodycopy"/>
        <w:numPr>
          <w:ilvl w:val="1"/>
          <w:numId w:val="64"/>
        </w:numPr>
      </w:pPr>
      <w:r>
        <w:t>Download from following URL or alternatively you can download from download.bizflow.com.</w:t>
      </w:r>
    </w:p>
    <w:p w14:paraId="4459FDEB" w14:textId="77777777" w:rsidR="00470A99" w:rsidRDefault="00470A99" w:rsidP="00470A99">
      <w:pPr>
        <w:pStyle w:val="Bodycopy"/>
        <w:ind w:left="1440"/>
      </w:pPr>
      <w:hyperlink r:id="rId16" w:history="1">
        <w:r w:rsidRPr="005812F6">
          <w:rPr>
            <w:rStyle w:val="Hyperlink"/>
          </w:rPr>
          <w:t>http://cms.bizflow.com/bizflow/setup/BizFlowReporting.zip</w:t>
        </w:r>
      </w:hyperlink>
    </w:p>
    <w:p w14:paraId="4B6F09CB" w14:textId="77777777" w:rsidR="00470A99" w:rsidRDefault="00470A99" w:rsidP="00204AAE">
      <w:pPr>
        <w:pStyle w:val="Bodycopy"/>
        <w:numPr>
          <w:ilvl w:val="1"/>
          <w:numId w:val="64"/>
        </w:numPr>
      </w:pPr>
      <w:r>
        <w:t>Extract BizFlowReportin.zip file.</w:t>
      </w:r>
    </w:p>
    <w:p w14:paraId="7DD7A063" w14:textId="77777777" w:rsidR="00470A99" w:rsidRDefault="00470A99" w:rsidP="00204AAE">
      <w:pPr>
        <w:pStyle w:val="Bodycopy"/>
        <w:numPr>
          <w:ilvl w:val="1"/>
          <w:numId w:val="64"/>
        </w:numPr>
      </w:pPr>
      <w:r>
        <w:t>You can find BizFlowReporting folder. This folder will be referenced as [BizFlowReporting].</w:t>
      </w:r>
    </w:p>
    <w:p w14:paraId="5430E888" w14:textId="77777777" w:rsidR="00470A99" w:rsidRDefault="00470A99" w:rsidP="00470A99">
      <w:pPr>
        <w:pStyle w:val="Bodycopy"/>
        <w:ind w:left="1440"/>
      </w:pPr>
    </w:p>
    <w:p w14:paraId="735578E7" w14:textId="77777777" w:rsidR="00470A99" w:rsidRDefault="00470A99" w:rsidP="00470A99">
      <w:pPr>
        <w:pStyle w:val="Bodycopy"/>
        <w:ind w:left="1440"/>
      </w:pPr>
    </w:p>
    <w:p w14:paraId="310C2B68" w14:textId="77777777" w:rsidR="00470A99" w:rsidRDefault="00470A99" w:rsidP="00204AAE">
      <w:pPr>
        <w:pStyle w:val="Bodycopy"/>
        <w:numPr>
          <w:ilvl w:val="0"/>
          <w:numId w:val="64"/>
        </w:numPr>
      </w:pPr>
      <w:r>
        <w:t xml:space="preserve">Winscp.exe or FTP client </w:t>
      </w:r>
    </w:p>
    <w:p w14:paraId="3AEA076E" w14:textId="77777777" w:rsidR="00470A99" w:rsidRDefault="00470A99" w:rsidP="00204AAE">
      <w:pPr>
        <w:pStyle w:val="Bodycopy"/>
        <w:numPr>
          <w:ilvl w:val="1"/>
          <w:numId w:val="64"/>
        </w:numPr>
      </w:pPr>
      <w:r>
        <w:t>Deployment package should be uploaded to HHS Production environment.</w:t>
      </w:r>
    </w:p>
    <w:p w14:paraId="3F2BC7D9" w14:textId="542E6F32" w:rsidR="00470A99" w:rsidRDefault="00595EFE" w:rsidP="00204AAE">
      <w:pPr>
        <w:pStyle w:val="Bodycopy"/>
        <w:numPr>
          <w:ilvl w:val="1"/>
          <w:numId w:val="64"/>
        </w:numPr>
      </w:pPr>
      <w:r>
        <w:t>Check</w:t>
      </w:r>
      <w:r w:rsidR="00470A99">
        <w:t xml:space="preserve"> </w:t>
      </w:r>
      <w:r>
        <w:t>if</w:t>
      </w:r>
      <w:r w:rsidR="00470A99">
        <w:t xml:space="preserve"> you can connect to HHS Production environment before deployment.</w:t>
      </w:r>
    </w:p>
    <w:p w14:paraId="0D9EB537" w14:textId="77777777" w:rsidR="00470A99" w:rsidRDefault="00470A99" w:rsidP="00470A99">
      <w:pPr>
        <w:pStyle w:val="Bodycopy"/>
        <w:ind w:left="1440"/>
      </w:pPr>
    </w:p>
    <w:p w14:paraId="1C9AA93E" w14:textId="77777777" w:rsidR="00470A99" w:rsidRDefault="00470A99" w:rsidP="00204AAE">
      <w:pPr>
        <w:pStyle w:val="Bodycopy"/>
        <w:numPr>
          <w:ilvl w:val="0"/>
          <w:numId w:val="64"/>
        </w:numPr>
      </w:pPr>
      <w:r>
        <w:lastRenderedPageBreak/>
        <w:t>Putty</w:t>
      </w:r>
    </w:p>
    <w:p w14:paraId="745B7414" w14:textId="77777777" w:rsidR="00470A99" w:rsidRDefault="00470A99" w:rsidP="00204AAE">
      <w:pPr>
        <w:pStyle w:val="Bodycopy"/>
        <w:numPr>
          <w:ilvl w:val="1"/>
          <w:numId w:val="64"/>
        </w:numPr>
      </w:pPr>
      <w:r>
        <w:t>Download from following URL</w:t>
      </w:r>
    </w:p>
    <w:p w14:paraId="73812B2F" w14:textId="77777777" w:rsidR="00470A99" w:rsidRDefault="00470A99" w:rsidP="00470A99">
      <w:pPr>
        <w:pStyle w:val="Bodycopy"/>
        <w:ind w:left="720" w:firstLine="720"/>
      </w:pPr>
      <w:hyperlink r:id="rId17" w:history="1">
        <w:r w:rsidRPr="005812F6">
          <w:rPr>
            <w:rStyle w:val="Hyperlink"/>
          </w:rPr>
          <w:t>https://www.putty.org</w:t>
        </w:r>
      </w:hyperlink>
    </w:p>
    <w:p w14:paraId="3D629718" w14:textId="77777777" w:rsidR="00470A99" w:rsidRDefault="00470A99" w:rsidP="00204AAE">
      <w:pPr>
        <w:pStyle w:val="Bodycopy"/>
        <w:numPr>
          <w:ilvl w:val="1"/>
          <w:numId w:val="64"/>
        </w:numPr>
      </w:pPr>
      <w:r>
        <w:t>Installation is not required but just extract zip file.</w:t>
      </w:r>
    </w:p>
    <w:p w14:paraId="0A4B58A7" w14:textId="77777777" w:rsidR="00470A99" w:rsidRDefault="00470A99" w:rsidP="00204AAE">
      <w:pPr>
        <w:pStyle w:val="Bodycopy"/>
        <w:numPr>
          <w:ilvl w:val="1"/>
          <w:numId w:val="64"/>
        </w:numPr>
      </w:pPr>
      <w:r>
        <w:t>Check whether you can connect to HHS Production environment before deployment.</w:t>
      </w:r>
    </w:p>
    <w:p w14:paraId="7CC9646C" w14:textId="11F1F5AB" w:rsidR="00470A99" w:rsidRDefault="00470A99" w:rsidP="00C03530">
      <w:pPr>
        <w:rPr>
          <w:rFonts w:cs="Arial"/>
          <w:sz w:val="22"/>
        </w:rPr>
      </w:pPr>
    </w:p>
    <w:p w14:paraId="21307DB6" w14:textId="77777777" w:rsidR="003305B0" w:rsidRPr="00C03530" w:rsidRDefault="003305B0" w:rsidP="00E3114A">
      <w:pPr>
        <w:pStyle w:val="Heading1"/>
      </w:pPr>
      <w:bookmarkStart w:id="15" w:name="_Toc530054922"/>
      <w:r w:rsidRPr="00C03530">
        <w:lastRenderedPageBreak/>
        <w:t>Methods of deployment file delivery</w:t>
      </w:r>
      <w:bookmarkEnd w:id="15"/>
    </w:p>
    <w:p w14:paraId="0F14AF47" w14:textId="23193682" w:rsidR="003305B0" w:rsidRPr="00C03530" w:rsidRDefault="003305B0" w:rsidP="000A2B51">
      <w:pPr>
        <w:pStyle w:val="Heading2"/>
      </w:pPr>
      <w:bookmarkStart w:id="16" w:name="_Toc530054923"/>
      <w:r w:rsidRPr="00C03530">
        <w:t xml:space="preserve">Development </w:t>
      </w:r>
      <w:r>
        <w:t>repository</w:t>
      </w:r>
      <w:r w:rsidRPr="00C03530">
        <w:t xml:space="preserve"> in </w:t>
      </w:r>
      <w:r>
        <w:t>GitHub</w:t>
      </w:r>
      <w:bookmarkEnd w:id="16"/>
    </w:p>
    <w:p w14:paraId="2794F489" w14:textId="77777777" w:rsidR="003305B0" w:rsidRPr="00C03530" w:rsidRDefault="003305B0" w:rsidP="00204AAE">
      <w:pPr>
        <w:pStyle w:val="ListParagraph"/>
        <w:numPr>
          <w:ilvl w:val="0"/>
          <w:numId w:val="49"/>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14:paraId="1875F906" w14:textId="77777777" w:rsidR="003305B0" w:rsidRDefault="003305B0" w:rsidP="00204AAE">
      <w:pPr>
        <w:pStyle w:val="ListParagraph"/>
        <w:numPr>
          <w:ilvl w:val="0"/>
          <w:numId w:val="49"/>
        </w:numPr>
        <w:rPr>
          <w:rFonts w:cs="Arial"/>
          <w:sz w:val="22"/>
        </w:rPr>
      </w:pPr>
      <w:r w:rsidRPr="00C03530">
        <w:rPr>
          <w:rFonts w:cs="Arial"/>
          <w:sz w:val="22"/>
        </w:rPr>
        <w:t xml:space="preserve">On the </w:t>
      </w:r>
      <w:r>
        <w:rPr>
          <w:rFonts w:cs="Arial"/>
          <w:sz w:val="22"/>
        </w:rPr>
        <w:t>dashboard, select context dropdown to “HHS”.</w:t>
      </w:r>
    </w:p>
    <w:p w14:paraId="19630A55" w14:textId="41436571" w:rsidR="003305B0" w:rsidRPr="00AF31A6" w:rsidRDefault="003305B0" w:rsidP="00204AAE">
      <w:pPr>
        <w:pStyle w:val="ListParagraph"/>
        <w:numPr>
          <w:ilvl w:val="0"/>
          <w:numId w:val="49"/>
        </w:numPr>
        <w:rPr>
          <w:rFonts w:cs="Arial"/>
          <w:sz w:val="22"/>
        </w:rPr>
      </w:pPr>
      <w:r>
        <w:rPr>
          <w:rFonts w:cs="Arial"/>
          <w:sz w:val="22"/>
        </w:rPr>
        <w:t>On the Repositories pain, search for “BizFlow”, and select “HHS/CDC-BizFlow”.</w:t>
      </w:r>
    </w:p>
    <w:p w14:paraId="079028B0" w14:textId="77777777" w:rsidR="003305B0" w:rsidRDefault="003305B0" w:rsidP="003305B0">
      <w:pPr>
        <w:rPr>
          <w:rFonts w:cs="Arial"/>
          <w:sz w:val="22"/>
        </w:rPr>
      </w:pPr>
    </w:p>
    <w:p w14:paraId="40759831" w14:textId="77777777" w:rsidR="003305B0" w:rsidRDefault="003305B0" w:rsidP="003305B0">
      <w:pPr>
        <w:rPr>
          <w:rFonts w:cs="Arial"/>
          <w:sz w:val="22"/>
        </w:rPr>
      </w:pPr>
      <w:r>
        <w:rPr>
          <w:noProof/>
        </w:rPr>
        <w:drawing>
          <wp:inline distT="0" distB="0" distL="0" distR="0" wp14:anchorId="27CA4518" wp14:editId="15C96F1B">
            <wp:extent cx="4295775" cy="355981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417" cy="3560343"/>
                    </a:xfrm>
                    <a:prstGeom prst="rect">
                      <a:avLst/>
                    </a:prstGeom>
                  </pic:spPr>
                </pic:pic>
              </a:graphicData>
            </a:graphic>
          </wp:inline>
        </w:drawing>
      </w:r>
    </w:p>
    <w:p w14:paraId="7A5C68BD" w14:textId="77777777" w:rsidR="003305B0" w:rsidRDefault="003305B0" w:rsidP="003305B0">
      <w:pPr>
        <w:rPr>
          <w:rFonts w:cs="Arial"/>
          <w:sz w:val="22"/>
        </w:rPr>
      </w:pPr>
    </w:p>
    <w:p w14:paraId="462B0BCD" w14:textId="77777777" w:rsidR="003305B0" w:rsidRDefault="003305B0" w:rsidP="003305B0">
      <w:pPr>
        <w:rPr>
          <w:rFonts w:cs="Arial"/>
          <w:sz w:val="22"/>
        </w:rPr>
      </w:pPr>
    </w:p>
    <w:p w14:paraId="7C709C19" w14:textId="77777777" w:rsidR="003305B0" w:rsidRDefault="003305B0" w:rsidP="00204AAE">
      <w:pPr>
        <w:pStyle w:val="ListParagraph"/>
        <w:numPr>
          <w:ilvl w:val="0"/>
          <w:numId w:val="49"/>
        </w:numPr>
        <w:rPr>
          <w:rFonts w:cs="Arial"/>
          <w:sz w:val="22"/>
        </w:rPr>
      </w:pPr>
      <w:r>
        <w:rPr>
          <w:rFonts w:cs="Arial"/>
          <w:sz w:val="22"/>
        </w:rPr>
        <w:t>Verify the URL and repository name.</w:t>
      </w:r>
    </w:p>
    <w:p w14:paraId="1EF1DC19" w14:textId="77777777" w:rsidR="007E474E" w:rsidRDefault="003305B0" w:rsidP="00204AAE">
      <w:pPr>
        <w:pStyle w:val="ListParagraph"/>
        <w:numPr>
          <w:ilvl w:val="0"/>
          <w:numId w:val="49"/>
        </w:numPr>
        <w:rPr>
          <w:rFonts w:cs="Arial"/>
          <w:sz w:val="22"/>
        </w:rPr>
      </w:pPr>
      <w:r>
        <w:rPr>
          <w:rFonts w:cs="Arial"/>
          <w:sz w:val="22"/>
        </w:rPr>
        <w:t>Click “Clone or download” button.  If you intend to set up local git repository and continue to use it in the future, clone the repository using SSH or HTTPS option.  If you want to download the entire repository for each build/deploy, select “Download ZIP” option.</w:t>
      </w:r>
    </w:p>
    <w:p w14:paraId="7CB3BB37" w14:textId="68B5BBC8" w:rsidR="00B268F4" w:rsidRPr="007E474E" w:rsidRDefault="0012747D" w:rsidP="00204AAE">
      <w:pPr>
        <w:pStyle w:val="ListParagraph"/>
        <w:numPr>
          <w:ilvl w:val="1"/>
          <w:numId w:val="49"/>
        </w:numPr>
        <w:rPr>
          <w:rFonts w:cs="Arial"/>
          <w:sz w:val="22"/>
        </w:rPr>
      </w:pPr>
      <w:r>
        <w:t>For clone, f</w:t>
      </w:r>
      <w:r w:rsidR="00B268F4">
        <w:t xml:space="preserve">rom your HHS Laptop, under </w:t>
      </w:r>
      <w:r>
        <w:t>[git/CD</w:t>
      </w:r>
      <w:r w:rsidR="00B268F4">
        <w:t>S-BizFlow] folder, execute following command from command prompt.</w:t>
      </w:r>
    </w:p>
    <w:p w14:paraId="3B21169B" w14:textId="77777777" w:rsidR="007E474E" w:rsidRDefault="00B268F4" w:rsidP="00204AAE">
      <w:pPr>
        <w:pStyle w:val="Bodycopy"/>
        <w:numPr>
          <w:ilvl w:val="2"/>
          <w:numId w:val="49"/>
        </w:numPr>
      </w:pPr>
      <w:r w:rsidRPr="0012747D">
        <w:rPr>
          <w:i/>
        </w:rPr>
        <w:t xml:space="preserve">git </w:t>
      </w:r>
      <w:r w:rsidR="0012747D" w:rsidRPr="0012747D">
        <w:rPr>
          <w:i/>
        </w:rPr>
        <w:t xml:space="preserve">clone </w:t>
      </w:r>
      <w:hyperlink r:id="rId19" w:history="1">
        <w:r w:rsidR="0012747D" w:rsidRPr="0012747D">
          <w:rPr>
            <w:rStyle w:val="Hyperlink"/>
            <w:i/>
          </w:rPr>
          <w:t>https://github.com/HHS/CDC-BizFlow.git</w:t>
        </w:r>
      </w:hyperlink>
    </w:p>
    <w:p w14:paraId="366CD061" w14:textId="432FE483" w:rsidR="00B268F4" w:rsidRDefault="00B268F4" w:rsidP="00204AAE">
      <w:pPr>
        <w:pStyle w:val="Bodycopy"/>
        <w:numPr>
          <w:ilvl w:val="1"/>
          <w:numId w:val="49"/>
        </w:numPr>
      </w:pPr>
      <w:r>
        <w:t>Above command will download latest codebase from github.</w:t>
      </w:r>
    </w:p>
    <w:p w14:paraId="1F5E6130" w14:textId="3FAFBA7A" w:rsidR="00D40AD3" w:rsidRDefault="00D40AD3" w:rsidP="00204AAE">
      <w:pPr>
        <w:pStyle w:val="Bodycopy"/>
        <w:numPr>
          <w:ilvl w:val="0"/>
          <w:numId w:val="49"/>
        </w:numPr>
      </w:pPr>
      <w:r>
        <w:t xml:space="preserve">For downloading production release package only, you can find it under CDC-BizFlow/release directory in the Github repository. Please download </w:t>
      </w:r>
      <w:r w:rsidRPr="00D40AD3">
        <w:rPr>
          <w:b/>
          <w:color w:val="FF0000"/>
        </w:rPr>
        <w:t>releaes1.0.zip</w:t>
      </w:r>
      <w:r>
        <w:t xml:space="preserve"> file</w:t>
      </w:r>
    </w:p>
    <w:p w14:paraId="50C1AA9F" w14:textId="77777777" w:rsidR="00D40AD3" w:rsidRDefault="00D40AD3" w:rsidP="00D40AD3">
      <w:pPr>
        <w:pStyle w:val="Bodycopy"/>
        <w:ind w:left="360"/>
      </w:pPr>
    </w:p>
    <w:p w14:paraId="49DBC5AF" w14:textId="221D0B02" w:rsidR="00B268F4" w:rsidRDefault="00B268F4" w:rsidP="007E474E">
      <w:pPr>
        <w:pStyle w:val="ListParagraph"/>
        <w:numPr>
          <w:ilvl w:val="0"/>
          <w:numId w:val="0"/>
        </w:numPr>
        <w:ind w:left="720"/>
        <w:rPr>
          <w:rFonts w:cs="Arial"/>
          <w:sz w:val="22"/>
        </w:rPr>
      </w:pPr>
    </w:p>
    <w:p w14:paraId="4F3C1BE6" w14:textId="0932859D" w:rsidR="00D40AD3" w:rsidRPr="00C03530" w:rsidRDefault="00D40AD3" w:rsidP="007E474E">
      <w:pPr>
        <w:pStyle w:val="ListParagraph"/>
        <w:numPr>
          <w:ilvl w:val="0"/>
          <w:numId w:val="0"/>
        </w:numPr>
        <w:ind w:left="720"/>
        <w:rPr>
          <w:rFonts w:cs="Arial"/>
          <w:sz w:val="22"/>
        </w:rPr>
      </w:pPr>
      <w:r>
        <w:rPr>
          <w:noProof/>
        </w:rPr>
        <w:lastRenderedPageBreak/>
        <w:drawing>
          <wp:inline distT="0" distB="0" distL="0" distR="0" wp14:anchorId="723C9746" wp14:editId="12494752">
            <wp:extent cx="4242391" cy="415548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403" cy="4161378"/>
                    </a:xfrm>
                    <a:prstGeom prst="rect">
                      <a:avLst/>
                    </a:prstGeom>
                  </pic:spPr>
                </pic:pic>
              </a:graphicData>
            </a:graphic>
          </wp:inline>
        </w:drawing>
      </w:r>
    </w:p>
    <w:p w14:paraId="0A6A6921" w14:textId="77777777" w:rsidR="003305B0" w:rsidRPr="00C03530" w:rsidRDefault="003305B0" w:rsidP="00C03530">
      <w:pPr>
        <w:rPr>
          <w:rFonts w:cs="Arial"/>
          <w:sz w:val="22"/>
        </w:rPr>
      </w:pPr>
    </w:p>
    <w:p w14:paraId="22A998BA" w14:textId="2B033AC1" w:rsidR="00C03530" w:rsidRPr="00C03530" w:rsidRDefault="00D05791" w:rsidP="00E3114A">
      <w:pPr>
        <w:pStyle w:val="Heading1"/>
      </w:pPr>
      <w:bookmarkStart w:id="17" w:name="_Toc530054924"/>
      <w:r>
        <w:lastRenderedPageBreak/>
        <w:t xml:space="preserve">Github </w:t>
      </w:r>
      <w:r w:rsidR="00C03530" w:rsidRPr="00C03530">
        <w:t>Development directory structure</w:t>
      </w:r>
      <w:bookmarkEnd w:id="17"/>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76AE43"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CDC-BizFlow/database</w:t>
      </w:r>
    </w:p>
    <w:p w14:paraId="05493DBE" w14:textId="3824A3FF"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Database script files to create DB objects and uploading lookup records</w:t>
      </w:r>
    </w:p>
    <w:p w14:paraId="4D984AC4"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CDC-BizFlow/deploy</w:t>
      </w:r>
    </w:p>
    <w:p w14:paraId="65D243F7" w14:textId="74C83DD4"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Deployment script files</w:t>
      </w:r>
    </w:p>
    <w:p w14:paraId="20A57EE7"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CDC-BizFlow/era</w:t>
      </w:r>
    </w:p>
    <w:p w14:paraId="4E86566D" w14:textId="5866062B"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ERA queries</w:t>
      </w:r>
    </w:p>
    <w:p w14:paraId="5D6AE28F"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CDC-BizFlow/java/bizflowrule</w:t>
      </w:r>
    </w:p>
    <w:p w14:paraId="12AE803F" w14:textId="05B73D48"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BizFlow Micro Rule Service</w:t>
      </w:r>
    </w:p>
    <w:p w14:paraId="21FF564C"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CDC-BizFlow/process</w:t>
      </w:r>
    </w:p>
    <w:p w14:paraId="4B7AB2E6" w14:textId="5211C6FE"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BIX export file having process definitions, application definitions, user groups, menus, and BizCoves.</w:t>
      </w:r>
    </w:p>
    <w:p w14:paraId="3D2DFC5E" w14:textId="3697610E" w:rsidR="00D86869" w:rsidRPr="00924EA0" w:rsidRDefault="00D86869" w:rsidP="00204AAE">
      <w:pPr>
        <w:pStyle w:val="ListParagraph"/>
        <w:numPr>
          <w:ilvl w:val="0"/>
          <w:numId w:val="54"/>
        </w:numPr>
        <w:rPr>
          <w:rFonts w:ascii="Courier New" w:hAnsi="Courier New" w:cs="Courier New"/>
          <w:color w:val="FF0000"/>
          <w:szCs w:val="18"/>
        </w:rPr>
      </w:pPr>
      <w:r w:rsidRPr="00924EA0">
        <w:rPr>
          <w:rFonts w:ascii="Courier New" w:hAnsi="Courier New" w:cs="Courier New"/>
          <w:color w:val="FF0000"/>
          <w:szCs w:val="18"/>
        </w:rPr>
        <w:t>CDC-BizFlow/release</w:t>
      </w:r>
    </w:p>
    <w:p w14:paraId="68733086" w14:textId="1E30E0C6" w:rsidR="0062229F" w:rsidRPr="00924EA0" w:rsidRDefault="0062229F" w:rsidP="00204AAE">
      <w:pPr>
        <w:pStyle w:val="ListParagraph"/>
        <w:numPr>
          <w:ilvl w:val="1"/>
          <w:numId w:val="54"/>
        </w:numPr>
        <w:rPr>
          <w:rFonts w:ascii="Courier New" w:hAnsi="Courier New" w:cs="Courier New"/>
          <w:color w:val="FF0000"/>
          <w:szCs w:val="18"/>
        </w:rPr>
      </w:pPr>
      <w:r w:rsidRPr="00924EA0">
        <w:rPr>
          <w:rFonts w:ascii="Courier New" w:hAnsi="Courier New" w:cs="Courier New"/>
          <w:color w:val="FF0000"/>
          <w:szCs w:val="18"/>
        </w:rPr>
        <w:t>Released packages</w:t>
      </w:r>
      <w:r w:rsidR="00D05791" w:rsidRPr="00924EA0">
        <w:rPr>
          <w:rFonts w:ascii="Courier New" w:hAnsi="Courier New" w:cs="Courier New"/>
          <w:color w:val="FF0000"/>
          <w:szCs w:val="18"/>
        </w:rPr>
        <w:t>. You can download release1.x.zip file for production deployment.</w:t>
      </w:r>
    </w:p>
    <w:p w14:paraId="374FDA0A"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CDC-BizFlow/report</w:t>
      </w:r>
    </w:p>
    <w:p w14:paraId="283781AF" w14:textId="4817ABD1"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JasperReport export file.</w:t>
      </w:r>
    </w:p>
    <w:p w14:paraId="290CB7FF"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CDC-BizFlow/ui/webmaker</w:t>
      </w:r>
    </w:p>
    <w:p w14:paraId="7476E0C0" w14:textId="0DDBF302"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WebMaker export files</w:t>
      </w:r>
    </w:p>
    <w:p w14:paraId="49A649EB"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CDC-BizFlow/webapps/bizflow/solutions/hhs/cdc</w:t>
      </w:r>
    </w:p>
    <w:p w14:paraId="285E1B6C" w14:textId="1F665D77" w:rsidR="00C03530"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CDC JSP web application</w:t>
      </w:r>
    </w:p>
    <w:p w14:paraId="40B287C6" w14:textId="77777777" w:rsidR="00C03530" w:rsidRDefault="00C03530" w:rsidP="00C03530">
      <w:pPr>
        <w:rPr>
          <w:rFonts w:cs="Arial"/>
          <w:sz w:val="22"/>
        </w:rPr>
      </w:pPr>
    </w:p>
    <w:p w14:paraId="38C22F53" w14:textId="77777777" w:rsidR="009F467B" w:rsidRPr="009F467B" w:rsidRDefault="009F467B" w:rsidP="000A2B51">
      <w:pPr>
        <w:pStyle w:val="Heading2"/>
      </w:pPr>
      <w:bookmarkStart w:id="18" w:name="_Toc530054925"/>
      <w:r w:rsidRPr="009F467B">
        <w:t>database Directory contents</w:t>
      </w:r>
      <w:bookmarkEnd w:id="18"/>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561884A2" w14:textId="687E684D" w:rsidR="009F467B"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r w:rsidR="00191782">
        <w:rPr>
          <w:rFonts w:cs="Arial"/>
          <w:sz w:val="22"/>
        </w:rPr>
        <w:t xml:space="preserve"> You will need to run the SQL files in order.</w:t>
      </w:r>
    </w:p>
    <w:p w14:paraId="05A52687" w14:textId="77777777" w:rsidR="009F467B" w:rsidRPr="009F467B" w:rsidRDefault="009F467B" w:rsidP="009F467B">
      <w:pPr>
        <w:rPr>
          <w:rFonts w:cs="Arial"/>
          <w:sz w:val="22"/>
        </w:rPr>
      </w:pPr>
    </w:p>
    <w:p w14:paraId="2BC3BD32" w14:textId="77777777" w:rsidR="009F467B" w:rsidRPr="009F467B" w:rsidRDefault="009F467B" w:rsidP="009F467B">
      <w:pPr>
        <w:rPr>
          <w:rFonts w:cs="Arial"/>
          <w:sz w:val="22"/>
        </w:rPr>
      </w:pPr>
      <w:r w:rsidRPr="009F467B">
        <w:rPr>
          <w:rFonts w:cs="Arial"/>
          <w:sz w:val="22"/>
        </w:rPr>
        <w:t>Script file example:</w:t>
      </w:r>
    </w:p>
    <w:p w14:paraId="0F3DEAD4" w14:textId="77777777" w:rsidR="009F467B" w:rsidRPr="009F467B" w:rsidRDefault="009F467B" w:rsidP="009F467B">
      <w:pPr>
        <w:rPr>
          <w:rFonts w:cs="Arial"/>
          <w:sz w:val="22"/>
        </w:rPr>
      </w:pPr>
    </w:p>
    <w:p w14:paraId="2BFBFAE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CDC_1_create_schema.sql</w:t>
      </w:r>
    </w:p>
    <w:p w14:paraId="7CD5F125"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CDC_2_grant_bizflow.sql</w:t>
      </w:r>
    </w:p>
    <w:p w14:paraId="3691083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CDC_2_grant_hhs_hr.sql</w:t>
      </w:r>
    </w:p>
    <w:p w14:paraId="74F5BFE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CDC_3_sequence.sql</w:t>
      </w:r>
    </w:p>
    <w:p w14:paraId="12D1215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CDC_4_core_tables.sql</w:t>
      </w:r>
    </w:p>
    <w:p w14:paraId="7BFA029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CDC_4_table.sql</w:t>
      </w:r>
    </w:p>
    <w:p w14:paraId="41415256"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CDC_5_view.sql</w:t>
      </w:r>
    </w:p>
    <w:p w14:paraId="0200892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CDC_6_function.sql</w:t>
      </w:r>
    </w:p>
    <w:p w14:paraId="699B7EAD"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CDC_7_stored_procedure.sql</w:t>
      </w:r>
    </w:p>
    <w:p w14:paraId="0D57B24E"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CDC_8_grant_cdc_hr.sql</w:t>
      </w:r>
    </w:p>
    <w:p w14:paraId="786023B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CDC_9_trigger.sql</w:t>
      </w:r>
    </w:p>
    <w:p w14:paraId="1B461079"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CDC_10_grant_function_sp.sql</w:t>
      </w:r>
    </w:p>
    <w:p w14:paraId="69F2BD68"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CDC_101_upload_externallink.sql</w:t>
      </w:r>
    </w:p>
    <w:p w14:paraId="3BF042A0" w14:textId="20593B9D" w:rsidR="009F467B" w:rsidRPr="0074321F" w:rsidRDefault="00BA5B01" w:rsidP="00204AAE">
      <w:pPr>
        <w:pStyle w:val="ListParagraph"/>
        <w:numPr>
          <w:ilvl w:val="0"/>
          <w:numId w:val="55"/>
        </w:numPr>
        <w:rPr>
          <w:rFonts w:cs="Arial"/>
          <w:sz w:val="22"/>
        </w:rPr>
      </w:pPr>
      <w:r w:rsidRPr="0074321F">
        <w:rPr>
          <w:rFonts w:ascii="Courier New" w:hAnsi="Courier New" w:cs="Courier New"/>
          <w:szCs w:val="18"/>
        </w:rPr>
        <w:t>CDC_102_upload_lookups.sql</w:t>
      </w:r>
    </w:p>
    <w:p w14:paraId="04A29E72" w14:textId="77777777" w:rsidR="00F0745F" w:rsidRDefault="00F0745F" w:rsidP="009F467B">
      <w:pPr>
        <w:rPr>
          <w:rFonts w:cs="Arial"/>
          <w:sz w:val="22"/>
        </w:rPr>
      </w:pPr>
    </w:p>
    <w:p w14:paraId="2C0E776B" w14:textId="3AFC60EA" w:rsidR="00F0745F" w:rsidRPr="009F467B" w:rsidRDefault="00F0745F" w:rsidP="000A2B51">
      <w:pPr>
        <w:pStyle w:val="Heading2"/>
      </w:pPr>
      <w:bookmarkStart w:id="19" w:name="_Toc530054926"/>
      <w:r>
        <w:lastRenderedPageBreak/>
        <w:t>deploy</w:t>
      </w:r>
      <w:r w:rsidRPr="009F467B">
        <w:t xml:space="preserve"> directory contents</w:t>
      </w:r>
      <w:bookmarkEnd w:id="19"/>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5EAA8DD6" w:rsidR="00162B89" w:rsidRDefault="00162B89" w:rsidP="00F0745F">
      <w:pPr>
        <w:rPr>
          <w:rFonts w:cs="Arial"/>
          <w:sz w:val="22"/>
        </w:rPr>
      </w:pPr>
    </w:p>
    <w:p w14:paraId="5010331E" w14:textId="483E7F3D" w:rsidR="00E427FA" w:rsidRPr="00BC0E64" w:rsidRDefault="00E427FA" w:rsidP="00F0745F">
      <w:pPr>
        <w:rPr>
          <w:rFonts w:cs="Arial"/>
          <w:i/>
          <w:sz w:val="22"/>
          <w:u w:val="single"/>
        </w:rPr>
      </w:pPr>
      <w:r w:rsidRPr="00BC0E64">
        <w:rPr>
          <w:rFonts w:cs="Arial"/>
          <w:b/>
          <w:i/>
          <w:sz w:val="22"/>
          <w:u w:val="single"/>
        </w:rPr>
        <w:t>Notes</w:t>
      </w:r>
      <w:r w:rsidRPr="00BC0E64">
        <w:rPr>
          <w:rFonts w:cs="Arial"/>
          <w:i/>
          <w:sz w:val="22"/>
          <w:u w:val="single"/>
        </w:rPr>
        <w:t>: Since CDC solution is running on shared environment, the shell script files may already exist for different opDivs’ project. If the case, you will need to use build.xml for CDC project.</w:t>
      </w: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build.xml</w:t>
      </w:r>
    </w:p>
    <w:p w14:paraId="15A8138D" w14:textId="409E4264" w:rsidR="00762108"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deploy_ui.sh</w:t>
      </w:r>
    </w:p>
    <w:p w14:paraId="68BCBF94" w14:textId="5455C1FE" w:rsidR="00F0745F" w:rsidRDefault="00F0745F" w:rsidP="009F467B">
      <w:pPr>
        <w:rPr>
          <w:rFonts w:cs="Arial"/>
          <w:sz w:val="22"/>
        </w:rPr>
      </w:pPr>
    </w:p>
    <w:p w14:paraId="5528B16D" w14:textId="210324F4" w:rsidR="0074321F" w:rsidRPr="009F467B" w:rsidRDefault="0074321F" w:rsidP="000A2B51">
      <w:pPr>
        <w:pStyle w:val="Heading2"/>
      </w:pPr>
      <w:bookmarkStart w:id="20" w:name="_Toc530054927"/>
      <w:r>
        <w:t>era</w:t>
      </w:r>
      <w:r w:rsidRPr="009F467B">
        <w:t xml:space="preserve"> directory contents</w:t>
      </w:r>
      <w:bookmarkEnd w:id="20"/>
    </w:p>
    <w:p w14:paraId="152B9730" w14:textId="08EC1446" w:rsidR="0074321F" w:rsidRPr="009F467B" w:rsidRDefault="0074321F" w:rsidP="0074321F">
      <w:pPr>
        <w:rPr>
          <w:rFonts w:cs="Arial"/>
          <w:sz w:val="22"/>
        </w:rPr>
      </w:pPr>
      <w:r w:rsidRPr="009F467B">
        <w:rPr>
          <w:rFonts w:cs="Arial"/>
          <w:sz w:val="22"/>
        </w:rPr>
        <w:t xml:space="preserve">This directory contains </w:t>
      </w:r>
      <w:r>
        <w:rPr>
          <w:rFonts w:cs="Arial"/>
          <w:sz w:val="22"/>
        </w:rPr>
        <w:t>SQL queries for easier copy &amp; paste when you create an ERA service in BizFlow</w:t>
      </w:r>
    </w:p>
    <w:p w14:paraId="4453D831" w14:textId="77777777" w:rsidR="0074321F" w:rsidRPr="009F467B" w:rsidRDefault="0074321F" w:rsidP="0074321F">
      <w:pPr>
        <w:rPr>
          <w:rFonts w:cs="Arial"/>
          <w:sz w:val="22"/>
        </w:rPr>
      </w:pPr>
    </w:p>
    <w:p w14:paraId="5F999BC7" w14:textId="77777777" w:rsidR="0074321F" w:rsidRPr="009F467B" w:rsidRDefault="0074321F" w:rsidP="0074321F">
      <w:pPr>
        <w:rPr>
          <w:rFonts w:cs="Arial"/>
          <w:sz w:val="22"/>
        </w:rPr>
      </w:pPr>
      <w:r>
        <w:rPr>
          <w:rFonts w:cs="Arial"/>
          <w:sz w:val="22"/>
        </w:rPr>
        <w:t>For</w:t>
      </w:r>
      <w:r w:rsidRPr="009F467B">
        <w:rPr>
          <w:rFonts w:cs="Arial"/>
          <w:sz w:val="22"/>
        </w:rPr>
        <w:t xml:space="preserve"> example:</w:t>
      </w:r>
    </w:p>
    <w:p w14:paraId="22FA022D" w14:textId="77777777" w:rsidR="0074321F" w:rsidRPr="009F467B" w:rsidRDefault="0074321F" w:rsidP="0074321F">
      <w:pPr>
        <w:rPr>
          <w:rFonts w:cs="Arial"/>
          <w:sz w:val="22"/>
        </w:rPr>
      </w:pPr>
    </w:p>
    <w:p w14:paraId="56C6F803" w14:textId="416FC617" w:rsidR="0074321F"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CapHR_JR.sql</w:t>
      </w:r>
    </w:p>
    <w:p w14:paraId="780F47E7" w14:textId="713F55CA"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Job Openining related Triage processes.</w:t>
      </w:r>
    </w:p>
    <w:p w14:paraId="6E6B0EB0" w14:textId="6D249201" w:rsidR="00B00DD3"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CapHR_PAR.sql</w:t>
      </w:r>
    </w:p>
    <w:p w14:paraId="019C7079" w14:textId="52260B92"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Employed Named Action related Triage processes.</w:t>
      </w:r>
    </w:p>
    <w:p w14:paraId="7900011D" w14:textId="77777777" w:rsidR="0074321F" w:rsidRDefault="0074321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0A2B51">
      <w:pPr>
        <w:pStyle w:val="Heading2"/>
      </w:pPr>
      <w:bookmarkStart w:id="21" w:name="_Toc530054928"/>
      <w:r>
        <w:t>java</w:t>
      </w:r>
      <w:r w:rsidRPr="009F467B">
        <w:t xml:space="preserve"> directory contents</w:t>
      </w:r>
      <w:bookmarkEnd w:id="21"/>
    </w:p>
    <w:p w14:paraId="13928452" w14:textId="77777777" w:rsidR="00F62398" w:rsidRDefault="00F0745F" w:rsidP="00F0745F">
      <w:pPr>
        <w:rPr>
          <w:rFonts w:cs="Arial"/>
          <w:sz w:val="22"/>
        </w:rPr>
      </w:pPr>
      <w:r w:rsidRPr="009F467B">
        <w:rPr>
          <w:rFonts w:cs="Arial"/>
          <w:sz w:val="22"/>
        </w:rPr>
        <w:t xml:space="preserve">This directory contains </w:t>
      </w:r>
      <w:r w:rsidR="00793303">
        <w:rPr>
          <w:rFonts w:cs="Arial"/>
          <w:sz w:val="22"/>
        </w:rPr>
        <w:t xml:space="preserve">custom developed modules. </w:t>
      </w:r>
      <w:r w:rsidR="00762108">
        <w:rPr>
          <w:rFonts w:cs="Arial"/>
          <w:sz w:val="22"/>
        </w:rPr>
        <w:t xml:space="preserve">Currently, </w:t>
      </w:r>
      <w:r w:rsidR="00793303">
        <w:rPr>
          <w:rFonts w:cs="Arial"/>
          <w:sz w:val="22"/>
        </w:rPr>
        <w:t>Micro Service</w:t>
      </w:r>
      <w:r w:rsidR="00762108">
        <w:rPr>
          <w:rFonts w:cs="Arial"/>
          <w:sz w:val="22"/>
        </w:rPr>
        <w:t xml:space="preserve"> </w:t>
      </w:r>
      <w:r w:rsidR="00793303">
        <w:rPr>
          <w:rFonts w:cs="Arial"/>
          <w:sz w:val="22"/>
        </w:rPr>
        <w:t xml:space="preserve">for Document Rule. </w:t>
      </w:r>
    </w:p>
    <w:p w14:paraId="6B3D428C" w14:textId="77777777" w:rsidR="00F62398" w:rsidRDefault="00F62398" w:rsidP="00F0745F">
      <w:pPr>
        <w:rPr>
          <w:rFonts w:cs="Arial"/>
          <w:sz w:val="22"/>
        </w:rPr>
      </w:pPr>
    </w:p>
    <w:p w14:paraId="50461AD7" w14:textId="77777777" w:rsidR="00AC5EF9" w:rsidRDefault="00F62398" w:rsidP="00F0745F">
      <w:pPr>
        <w:rPr>
          <w:rFonts w:cs="Arial"/>
          <w:sz w:val="22"/>
        </w:rPr>
      </w:pPr>
      <w:r>
        <w:rPr>
          <w:rFonts w:cs="Arial"/>
          <w:sz w:val="22"/>
        </w:rPr>
        <w:t xml:space="preserve">Notes: </w:t>
      </w:r>
      <w:r w:rsidR="00793303">
        <w:rPr>
          <w:rFonts w:cs="Arial"/>
          <w:sz w:val="22"/>
        </w:rPr>
        <w:t>No need to build</w:t>
      </w:r>
      <w:r>
        <w:rPr>
          <w:rFonts w:cs="Arial"/>
          <w:sz w:val="22"/>
        </w:rPr>
        <w:t xml:space="preserve"> the java code</w:t>
      </w:r>
      <w:r w:rsidR="00793303">
        <w:rPr>
          <w:rFonts w:cs="Arial"/>
          <w:sz w:val="22"/>
        </w:rPr>
        <w:t xml:space="preserve">. bizflowrule.war </w:t>
      </w:r>
      <w:r w:rsidR="00AC5EF9">
        <w:rPr>
          <w:rFonts w:cs="Arial"/>
          <w:sz w:val="22"/>
        </w:rPr>
        <w:t>is already provided in the folder</w:t>
      </w:r>
    </w:p>
    <w:p w14:paraId="2970B2B4" w14:textId="53827EC5" w:rsidR="00F0745F" w:rsidRDefault="00793303" w:rsidP="00F0745F">
      <w:pPr>
        <w:rPr>
          <w:rFonts w:cs="Arial"/>
          <w:sz w:val="22"/>
        </w:rPr>
      </w:pPr>
      <w:r>
        <w:rPr>
          <w:rFonts w:cs="Arial"/>
          <w:sz w:val="22"/>
        </w:rPr>
        <w:t xml:space="preserve"> </w:t>
      </w:r>
    </w:p>
    <w:p w14:paraId="11550591" w14:textId="77777777" w:rsidR="00AC5EF9" w:rsidRPr="009F467B" w:rsidRDefault="00AC5EF9"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4475E178" w:rsidR="00793303" w:rsidRPr="00AC5EF9" w:rsidRDefault="00AC5EF9" w:rsidP="00204AAE">
      <w:pPr>
        <w:pStyle w:val="ListParagraph"/>
        <w:numPr>
          <w:ilvl w:val="0"/>
          <w:numId w:val="57"/>
        </w:numPr>
        <w:rPr>
          <w:rFonts w:ascii="Courier New" w:hAnsi="Courier New" w:cs="Courier New"/>
          <w:szCs w:val="18"/>
        </w:rPr>
      </w:pPr>
      <w:r w:rsidRPr="00AC5EF9">
        <w:rPr>
          <w:rFonts w:ascii="Courier New" w:hAnsi="Courier New" w:cs="Courier New"/>
          <w:szCs w:val="18"/>
        </w:rPr>
        <w:t>bizflowrule/out/bizflowrule.war</w:t>
      </w:r>
    </w:p>
    <w:p w14:paraId="3BBA5B6F" w14:textId="607D76BC" w:rsidR="00162B89" w:rsidRPr="009F467B" w:rsidRDefault="00162B89" w:rsidP="00F0745F">
      <w:pPr>
        <w:rPr>
          <w:rFonts w:ascii="Courier New" w:hAnsi="Courier New" w:cs="Courier New"/>
          <w:sz w:val="18"/>
          <w:szCs w:val="18"/>
        </w:rPr>
      </w:pP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0A2B51">
      <w:pPr>
        <w:pStyle w:val="Heading2"/>
      </w:pPr>
      <w:bookmarkStart w:id="22" w:name="_Toc530054929"/>
      <w:r w:rsidRPr="009F467B">
        <w:lastRenderedPageBreak/>
        <w:t>process directory contents</w:t>
      </w:r>
      <w:bookmarkEnd w:id="22"/>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3DEA8EC2" w14:textId="018D7176" w:rsidR="009F467B" w:rsidRPr="00195189" w:rsidRDefault="00BB496E" w:rsidP="00204AAE">
      <w:pPr>
        <w:pStyle w:val="ListParagraph"/>
        <w:numPr>
          <w:ilvl w:val="0"/>
          <w:numId w:val="57"/>
        </w:numPr>
        <w:rPr>
          <w:rFonts w:cs="Arial"/>
          <w:sz w:val="22"/>
        </w:rPr>
      </w:pPr>
      <w:r w:rsidRPr="00195189">
        <w:rPr>
          <w:rFonts w:ascii="Courier New" w:hAnsi="Courier New" w:cs="Courier New"/>
          <w:szCs w:val="18"/>
        </w:rPr>
        <w:t>CDC_EWITS2.bix</w:t>
      </w:r>
    </w:p>
    <w:p w14:paraId="65D355B6" w14:textId="018BD4EE" w:rsidR="00D84E0D" w:rsidRDefault="00D84E0D" w:rsidP="009F467B">
      <w:pPr>
        <w:rPr>
          <w:rFonts w:cs="Arial"/>
          <w:sz w:val="22"/>
        </w:rPr>
      </w:pPr>
    </w:p>
    <w:p w14:paraId="51190828" w14:textId="4BF76DF2" w:rsidR="00D84E0D" w:rsidRPr="009F467B" w:rsidRDefault="00D84E0D" w:rsidP="000A2B51">
      <w:pPr>
        <w:pStyle w:val="Heading2"/>
      </w:pPr>
      <w:bookmarkStart w:id="23" w:name="_Toc530054930"/>
      <w:r>
        <w:t>report</w:t>
      </w:r>
      <w:r w:rsidRPr="009F467B">
        <w:t xml:space="preserve"> directory contents</w:t>
      </w:r>
      <w:bookmarkEnd w:id="23"/>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778C0141" w14:textId="1F407395" w:rsidR="00D84E0D" w:rsidRPr="00195189" w:rsidRDefault="00195189" w:rsidP="00204AAE">
      <w:pPr>
        <w:pStyle w:val="ListParagraph"/>
        <w:numPr>
          <w:ilvl w:val="0"/>
          <w:numId w:val="57"/>
        </w:numPr>
        <w:rPr>
          <w:rFonts w:cs="Arial"/>
          <w:sz w:val="22"/>
        </w:rPr>
      </w:pPr>
      <w:r w:rsidRPr="00195189">
        <w:rPr>
          <w:rFonts w:ascii="Courier New" w:hAnsi="Courier New" w:cs="Courier New"/>
          <w:szCs w:val="18"/>
        </w:rPr>
        <w:t>CDCReports.zip</w:t>
      </w:r>
    </w:p>
    <w:p w14:paraId="6B725992" w14:textId="77777777" w:rsidR="009F467B" w:rsidRPr="009F467B" w:rsidRDefault="009F467B" w:rsidP="000A2B51">
      <w:pPr>
        <w:pStyle w:val="Heading2"/>
      </w:pPr>
      <w:bookmarkStart w:id="24" w:name="_Toc530054931"/>
      <w:r w:rsidRPr="009F467B">
        <w:t>wm-project directory contents</w:t>
      </w:r>
      <w:bookmarkEnd w:id="24"/>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02F4955E"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apt_atc_export.zip</w:t>
      </w:r>
    </w:p>
    <w:p w14:paraId="7C12FB1B"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apt_general_export.zip</w:t>
      </w:r>
    </w:p>
    <w:p w14:paraId="7F38315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apt_main_export.zip</w:t>
      </w:r>
    </w:p>
    <w:p w14:paraId="29C9FB8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apt_pm_approval_export.zip</w:t>
      </w:r>
    </w:p>
    <w:p w14:paraId="44C3159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apt_resources_export.zip</w:t>
      </w:r>
    </w:p>
    <w:p w14:paraId="0B1F96B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apt_staffing_approval_export.zip</w:t>
      </w:r>
    </w:p>
    <w:p w14:paraId="55E512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apt_tsa_approval_export.zip</w:t>
      </w:r>
    </w:p>
    <w:p w14:paraId="501281B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cdc_api_export.zip</w:t>
      </w:r>
    </w:p>
    <w:p w14:paraId="7106BE2A"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cdc_na_atc_export.zip</w:t>
      </w:r>
    </w:p>
    <w:p w14:paraId="2ABA410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cdc_na_general_export.zip</w:t>
      </w:r>
    </w:p>
    <w:p w14:paraId="465E69D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cdc_na_main_export.zip</w:t>
      </w:r>
    </w:p>
    <w:p w14:paraId="2F100A7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cdc_triage_general_export.zip</w:t>
      </w:r>
    </w:p>
    <w:p w14:paraId="156E6680"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cdc_triage_main_export.zip</w:t>
      </w:r>
    </w:p>
    <w:p w14:paraId="475F0C3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cla_classification_export.zip</w:t>
      </w:r>
    </w:p>
    <w:p w14:paraId="2464CAB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lastRenderedPageBreak/>
        <w:t>cla_concurrence_export.zip</w:t>
      </w:r>
    </w:p>
    <w:p w14:paraId="49C27AF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cla_general_export.zip</w:t>
      </w:r>
    </w:p>
    <w:p w14:paraId="44F357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cla_main_export.zip</w:t>
      </w:r>
    </w:p>
    <w:p w14:paraId="4680F9E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cla_position_export.zip</w:t>
      </w:r>
    </w:p>
    <w:p w14:paraId="5D003F2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cla_resources_export.zip</w:t>
      </w:r>
    </w:p>
    <w:p w14:paraId="6D8491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p2w_common_export.zip</w:t>
      </w:r>
    </w:p>
    <w:p w14:paraId="11DDAA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p2w_conditions_export.zip</w:t>
      </w:r>
    </w:p>
    <w:p w14:paraId="7FF30A8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p2w_general_export.zip</w:t>
      </w:r>
    </w:p>
    <w:p w14:paraId="29E6F0D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p2w_main_export.zip</w:t>
      </w:r>
    </w:p>
    <w:p w14:paraId="1BB2839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p2w_position_export.zip</w:t>
      </w:r>
    </w:p>
    <w:p w14:paraId="2A6EC14C"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p2w_resources_export.zip</w:t>
      </w:r>
    </w:p>
    <w:p w14:paraId="75FA561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p2w_vacancy_export.zip</w:t>
      </w:r>
    </w:p>
    <w:p w14:paraId="0107A4EA" w14:textId="29A3B49D" w:rsidR="00B90D37"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p2w_validation_export.zip</w:t>
      </w:r>
    </w:p>
    <w:p w14:paraId="0854C63A" w14:textId="76B72FD4" w:rsidR="003D0C5D" w:rsidRPr="0046682D" w:rsidRDefault="003D0C5D" w:rsidP="00204AAE">
      <w:pPr>
        <w:pStyle w:val="ListParagraph"/>
        <w:numPr>
          <w:ilvl w:val="0"/>
          <w:numId w:val="57"/>
        </w:numPr>
        <w:rPr>
          <w:rFonts w:ascii="Courier New" w:hAnsi="Courier New" w:cs="Courier New"/>
          <w:szCs w:val="18"/>
        </w:rPr>
      </w:pPr>
      <w:r>
        <w:rPr>
          <w:rFonts w:ascii="Courier New" w:hAnsi="Courier New" w:cs="Courier New"/>
          <w:szCs w:val="18"/>
        </w:rPr>
        <w:t>…</w:t>
      </w: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529FC3F6" w:rsidR="009F467B" w:rsidRDefault="005F2189" w:rsidP="00E3114A">
      <w:pPr>
        <w:pStyle w:val="Heading1"/>
      </w:pPr>
      <w:bookmarkStart w:id="25" w:name="_Toc530054932"/>
      <w:r w:rsidRPr="005F2189">
        <w:lastRenderedPageBreak/>
        <w:t>Deployment Steps</w:t>
      </w:r>
      <w:bookmarkEnd w:id="25"/>
    </w:p>
    <w:p w14:paraId="368061D9" w14:textId="455986EA" w:rsidR="005F2189" w:rsidRPr="005F2189" w:rsidRDefault="005F2189" w:rsidP="000A2B51">
      <w:pPr>
        <w:pStyle w:val="Heading2"/>
      </w:pPr>
      <w:bookmarkStart w:id="26" w:name="_Toc530054933"/>
      <w:r w:rsidRPr="005F2189">
        <w:t>Database Deployment</w:t>
      </w:r>
      <w:bookmarkEnd w:id="26"/>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0A2B51">
      <w:pPr>
        <w:pStyle w:val="Heading2"/>
      </w:pPr>
      <w:bookmarkStart w:id="27" w:name="_Toc530054934"/>
      <w:r w:rsidRPr="005F2189">
        <w:t>Create database schema and user</w:t>
      </w:r>
      <w:bookmarkEnd w:id="27"/>
    </w:p>
    <w:p w14:paraId="11F2CF1D" w14:textId="302078A3"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w:t>
      </w:r>
      <w:r w:rsidR="00FB37CB">
        <w:rPr>
          <w:rFonts w:cs="Arial"/>
          <w:sz w:val="22"/>
        </w:rPr>
        <w:t xml:space="preserve"> for the database user (CDC</w:t>
      </w:r>
      <w:r w:rsidRPr="005F2189">
        <w:rPr>
          <w:rFonts w:cs="Arial"/>
          <w:sz w:val="22"/>
        </w:rPr>
        <w:t>ADMIN, C</w:t>
      </w:r>
      <w:r w:rsidR="00FB37CB">
        <w:rPr>
          <w:rFonts w:cs="Arial"/>
          <w:sz w:val="22"/>
        </w:rPr>
        <w:t>DC</w:t>
      </w:r>
      <w:r w:rsidRPr="005F2189">
        <w:rPr>
          <w:rFonts w:cs="Arial"/>
          <w:sz w:val="22"/>
        </w:rPr>
        <w:t>DEV, and HHS_C</w:t>
      </w:r>
      <w:r w:rsidR="00FB37CB">
        <w:rPr>
          <w:rFonts w:cs="Arial"/>
          <w:sz w:val="22"/>
        </w:rPr>
        <w:t>DC</w:t>
      </w:r>
      <w:r w:rsidRPr="005F2189">
        <w:rPr>
          <w:rFonts w:cs="Arial"/>
          <w:sz w:val="22"/>
        </w:rPr>
        <w:t>_HR) in the script.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61C124CE" w14:textId="753C0287" w:rsidR="005F2189" w:rsidRPr="00A077E9" w:rsidRDefault="00C6374E" w:rsidP="00204AAE">
      <w:pPr>
        <w:pStyle w:val="ListParagraph"/>
        <w:numPr>
          <w:ilvl w:val="0"/>
          <w:numId w:val="59"/>
        </w:numPr>
        <w:rPr>
          <w:rFonts w:ascii="Courier New" w:hAnsi="Courier New" w:cs="Courier New"/>
          <w:szCs w:val="18"/>
        </w:rPr>
      </w:pPr>
      <w:r w:rsidRPr="00A077E9">
        <w:rPr>
          <w:rFonts w:ascii="Courier New" w:hAnsi="Courier New" w:cs="Courier New"/>
          <w:szCs w:val="18"/>
          <w:highlight w:val="yellow"/>
        </w:rPr>
        <w:t>CDC_1_create_schema.sql</w:t>
      </w:r>
    </w:p>
    <w:p w14:paraId="1A39F58C" w14:textId="77777777" w:rsidR="00C6374E" w:rsidRPr="005F2189" w:rsidRDefault="00C6374E"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204AAE">
      <w:pPr>
        <w:pStyle w:val="ListParagraph"/>
        <w:numPr>
          <w:ilvl w:val="0"/>
          <w:numId w:val="33"/>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204AAE">
      <w:pPr>
        <w:pStyle w:val="ListParagraph"/>
        <w:numPr>
          <w:ilvl w:val="0"/>
          <w:numId w:val="33"/>
        </w:numPr>
        <w:rPr>
          <w:rFonts w:cs="Arial"/>
          <w:sz w:val="22"/>
        </w:rPr>
      </w:pPr>
      <w:r w:rsidRPr="005F2189">
        <w:rPr>
          <w:rFonts w:cs="Arial"/>
          <w:sz w:val="22"/>
        </w:rPr>
        <w:t>Create database users and schemas.</w:t>
      </w:r>
    </w:p>
    <w:p w14:paraId="2D7857AA" w14:textId="77777777" w:rsidR="005F2189" w:rsidRPr="005F2189" w:rsidRDefault="005F2189" w:rsidP="00204AAE">
      <w:pPr>
        <w:pStyle w:val="ListParagraph"/>
        <w:numPr>
          <w:ilvl w:val="0"/>
          <w:numId w:val="33"/>
        </w:numPr>
        <w:rPr>
          <w:rFonts w:cs="Arial"/>
          <w:sz w:val="22"/>
        </w:rPr>
      </w:pPr>
      <w:r w:rsidRPr="005F2189">
        <w:rPr>
          <w:rFonts w:cs="Arial"/>
          <w:sz w:val="22"/>
        </w:rPr>
        <w:t>Create database roles.</w:t>
      </w:r>
    </w:p>
    <w:p w14:paraId="7CC7D292" w14:textId="77777777" w:rsidR="005F2189" w:rsidRPr="005F2189" w:rsidRDefault="005F2189" w:rsidP="00204AAE">
      <w:pPr>
        <w:pStyle w:val="ListParagraph"/>
        <w:numPr>
          <w:ilvl w:val="0"/>
          <w:numId w:val="33"/>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0A2B51">
      <w:pPr>
        <w:pStyle w:val="Heading2"/>
      </w:pPr>
      <w:bookmarkStart w:id="28" w:name="_Toc530054935"/>
      <w:r w:rsidRPr="005F2189">
        <w:t xml:space="preserve">Grant permission required for </w:t>
      </w:r>
      <w:r w:rsidR="00634408">
        <w:t xml:space="preserve">program </w:t>
      </w:r>
      <w:r w:rsidRPr="005F2189">
        <w:t>object creation</w:t>
      </w:r>
      <w:bookmarkEnd w:id="28"/>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5EC02973" w14:textId="47015BB8" w:rsidR="005F2189"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CDC_2_grant_bizflow.sql</w:t>
      </w:r>
    </w:p>
    <w:p w14:paraId="1A286E33" w14:textId="7819400C" w:rsidR="00781B75"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CDC_2_grant_hhs_hr.sql</w:t>
      </w:r>
    </w:p>
    <w:p w14:paraId="4833D7C7" w14:textId="77777777" w:rsidR="00781B75" w:rsidRPr="005F2189" w:rsidRDefault="00781B75"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153C5F46" w14:textId="77777777" w:rsidR="004F1499" w:rsidRDefault="006065D2" w:rsidP="00204AAE">
      <w:pPr>
        <w:pStyle w:val="ListParagraph"/>
        <w:numPr>
          <w:ilvl w:val="0"/>
          <w:numId w:val="34"/>
        </w:numPr>
        <w:rPr>
          <w:rFonts w:cs="Arial"/>
          <w:sz w:val="22"/>
        </w:rPr>
      </w:pPr>
      <w:r>
        <w:rPr>
          <w:rFonts w:cs="Arial"/>
          <w:sz w:val="22"/>
        </w:rPr>
        <w:t>CDC_2_grant_bizflow.s</w:t>
      </w:r>
      <w:r w:rsidR="004F1499">
        <w:rPr>
          <w:rFonts w:cs="Arial"/>
          <w:sz w:val="22"/>
        </w:rPr>
        <w:t>ql</w:t>
      </w:r>
    </w:p>
    <w:p w14:paraId="47D0C000" w14:textId="200259D1" w:rsidR="005F2189" w:rsidRDefault="005F2189" w:rsidP="00204AAE">
      <w:pPr>
        <w:pStyle w:val="ListParagraph"/>
        <w:numPr>
          <w:ilvl w:val="1"/>
          <w:numId w:val="34"/>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6ED8F0F8" w14:textId="77777777" w:rsidR="007B5F79" w:rsidRDefault="007B5F79" w:rsidP="00204AAE">
      <w:pPr>
        <w:pStyle w:val="ListParagraph"/>
        <w:numPr>
          <w:ilvl w:val="0"/>
          <w:numId w:val="34"/>
        </w:numPr>
        <w:rPr>
          <w:rFonts w:cs="Arial"/>
          <w:sz w:val="22"/>
        </w:rPr>
      </w:pPr>
      <w:r>
        <w:rPr>
          <w:rFonts w:cs="Arial"/>
          <w:sz w:val="22"/>
        </w:rPr>
        <w:t>CDC_2_grant_hhs_hr.sql</w:t>
      </w:r>
    </w:p>
    <w:p w14:paraId="7227D8CC" w14:textId="41DEB136" w:rsidR="00A86DE3" w:rsidRDefault="00A86DE3" w:rsidP="00204AAE">
      <w:pPr>
        <w:pStyle w:val="ListParagraph"/>
        <w:numPr>
          <w:ilvl w:val="1"/>
          <w:numId w:val="34"/>
        </w:numPr>
        <w:rPr>
          <w:rFonts w:cs="Arial"/>
          <w:sz w:val="22"/>
        </w:rPr>
      </w:pPr>
      <w:r>
        <w:rPr>
          <w:rFonts w:cs="Arial"/>
          <w:sz w:val="22"/>
        </w:rPr>
        <w:t xml:space="preserve">Grant permissions for accessing HHS_HR database </w:t>
      </w:r>
      <w:r w:rsidR="006222FE">
        <w:rPr>
          <w:rFonts w:cs="Arial"/>
          <w:sz w:val="22"/>
        </w:rPr>
        <w:t>tables to designated role.</w:t>
      </w:r>
      <w:r w:rsidR="007B5F79">
        <w:rPr>
          <w:rFonts w:cs="Arial"/>
          <w:sz w:val="22"/>
        </w:rPr>
        <w:t xml:space="preserve"> </w:t>
      </w:r>
    </w:p>
    <w:p w14:paraId="17413D7C" w14:textId="5E95AC07" w:rsidR="00947F70" w:rsidRPr="009A5046" w:rsidRDefault="00947F70" w:rsidP="00204AAE">
      <w:pPr>
        <w:pStyle w:val="ListParagraph"/>
        <w:numPr>
          <w:ilvl w:val="1"/>
          <w:numId w:val="34"/>
        </w:numPr>
        <w:rPr>
          <w:rFonts w:cs="Arial"/>
          <w:sz w:val="22"/>
        </w:rPr>
      </w:pPr>
      <w:r>
        <w:rPr>
          <w:rFonts w:cs="Arial"/>
          <w:sz w:val="22"/>
        </w:rPr>
        <w:lastRenderedPageBreak/>
        <w:t>You will need to run DBA account or HHS_HR database user.</w:t>
      </w:r>
    </w:p>
    <w:p w14:paraId="2E62927F" w14:textId="77777777" w:rsidR="005F2189" w:rsidRPr="005F2189" w:rsidRDefault="005F2189" w:rsidP="005F2189">
      <w:pPr>
        <w:rPr>
          <w:rFonts w:cs="Arial"/>
          <w:sz w:val="22"/>
        </w:rPr>
      </w:pPr>
    </w:p>
    <w:p w14:paraId="39A4E187" w14:textId="59762E74" w:rsidR="00DB0A70" w:rsidRPr="009A5046" w:rsidRDefault="009A5046" w:rsidP="000A2B51">
      <w:pPr>
        <w:pStyle w:val="Heading2"/>
      </w:pPr>
      <w:bookmarkStart w:id="29" w:name="_Toc530054936"/>
      <w:r w:rsidRPr="009A5046">
        <w:t xml:space="preserve">Create </w:t>
      </w:r>
      <w:r w:rsidR="00FD2945">
        <w:t>DB SEQUENCE</w:t>
      </w:r>
      <w:bookmarkEnd w:id="29"/>
      <w:r w:rsidR="00DB0A70" w:rsidRPr="00DB0A70">
        <w:t xml:space="preserve"> </w:t>
      </w:r>
    </w:p>
    <w:p w14:paraId="056CD88E" w14:textId="69471F74"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using the newly created da</w:t>
      </w:r>
      <w:r w:rsidR="0037170C">
        <w:rPr>
          <w:rFonts w:cs="Arial"/>
          <w:sz w:val="22"/>
        </w:rPr>
        <w:t>tabase user account (id = HHS_CDC</w:t>
      </w:r>
      <w:r w:rsidRPr="009A5046">
        <w:rPr>
          <w:rFonts w:cs="Arial"/>
          <w:sz w:val="22"/>
        </w:rPr>
        <w:t xml:space="preserve">_HR), using the password that was set in the step </w:t>
      </w:r>
      <w:r w:rsidR="00634408">
        <w:rPr>
          <w:rFonts w:cs="Arial"/>
          <w:sz w:val="22"/>
        </w:rPr>
        <w:t>5.</w:t>
      </w:r>
      <w:r w:rsidRPr="009A5046">
        <w:rPr>
          <w:rFonts w:cs="Arial"/>
          <w:sz w:val="22"/>
        </w:rPr>
        <w:t>1.1.  As the HHS_C</w:t>
      </w:r>
      <w:r w:rsidR="008D2CD6">
        <w:rPr>
          <w:rFonts w:cs="Arial"/>
          <w:sz w:val="22"/>
        </w:rPr>
        <w:t>D</w:t>
      </w:r>
      <w:r w:rsidR="0052444D">
        <w:rPr>
          <w:rFonts w:cs="Arial"/>
          <w:sz w:val="22"/>
        </w:rPr>
        <w:t>C</w:t>
      </w:r>
      <w:r w:rsidRPr="009A5046">
        <w:rPr>
          <w:rFonts w:cs="Arial"/>
          <w:sz w:val="22"/>
        </w:rPr>
        <w:t>_HR database user, execute the following script.</w:t>
      </w:r>
    </w:p>
    <w:p w14:paraId="3BBC7144" w14:textId="77777777" w:rsidR="00DB0A70" w:rsidRPr="009A5046" w:rsidRDefault="00DB0A70" w:rsidP="00DB0A70">
      <w:pPr>
        <w:rPr>
          <w:rFonts w:cs="Arial"/>
          <w:sz w:val="22"/>
        </w:rPr>
      </w:pPr>
    </w:p>
    <w:p w14:paraId="3013C710" w14:textId="49FAFFD2" w:rsidR="00DB0A70" w:rsidRPr="009E6F8D" w:rsidRDefault="009E6F8D" w:rsidP="00204AAE">
      <w:pPr>
        <w:pStyle w:val="ListParagraph"/>
        <w:numPr>
          <w:ilvl w:val="0"/>
          <w:numId w:val="60"/>
        </w:numPr>
        <w:rPr>
          <w:rFonts w:ascii="Courier New" w:hAnsi="Courier New" w:cs="Courier New"/>
          <w:szCs w:val="18"/>
          <w:highlight w:val="yellow"/>
        </w:rPr>
      </w:pPr>
      <w:r w:rsidRPr="009E6F8D">
        <w:rPr>
          <w:rFonts w:ascii="Courier New" w:hAnsi="Courier New" w:cs="Courier New"/>
          <w:szCs w:val="18"/>
          <w:highlight w:val="yellow"/>
        </w:rPr>
        <w:t>CDC_3_sequence.sql</w:t>
      </w:r>
    </w:p>
    <w:p w14:paraId="3D34F0A2" w14:textId="77777777" w:rsidR="009E6F8D" w:rsidRPr="009A5046" w:rsidRDefault="009E6F8D"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A9BF512" w14:textId="47AE188C" w:rsidR="00191F60" w:rsidRDefault="00DB0A70" w:rsidP="00204AAE">
      <w:pPr>
        <w:pStyle w:val="ListParagraph"/>
        <w:numPr>
          <w:ilvl w:val="0"/>
          <w:numId w:val="34"/>
        </w:numPr>
        <w:rPr>
          <w:rFonts w:cs="Arial"/>
          <w:sz w:val="22"/>
        </w:rPr>
      </w:pPr>
      <w:r w:rsidRPr="009A5046">
        <w:rPr>
          <w:rFonts w:cs="Arial"/>
          <w:sz w:val="22"/>
        </w:rPr>
        <w:t xml:space="preserve">Create </w:t>
      </w:r>
      <w:r w:rsidR="00634408">
        <w:rPr>
          <w:rFonts w:cs="Arial"/>
          <w:sz w:val="22"/>
        </w:rPr>
        <w:t>sequence</w:t>
      </w:r>
      <w:r w:rsidR="00191F60">
        <w:rPr>
          <w:rFonts w:cs="Arial"/>
          <w:sz w:val="22"/>
        </w:rPr>
        <w:t>s in HHS_CDC_HR schema.</w:t>
      </w:r>
    </w:p>
    <w:p w14:paraId="1C15581A" w14:textId="397F8782" w:rsidR="00DB0A70" w:rsidRDefault="00DB0A70" w:rsidP="002A205A">
      <w:pPr>
        <w:pStyle w:val="ListParagraph"/>
        <w:numPr>
          <w:ilvl w:val="0"/>
          <w:numId w:val="0"/>
        </w:numPr>
        <w:ind w:left="720"/>
        <w:rPr>
          <w:rFonts w:cs="Arial"/>
          <w:sz w:val="22"/>
        </w:rPr>
      </w:pPr>
    </w:p>
    <w:p w14:paraId="5A7663D3" w14:textId="0A0B379F" w:rsidR="0052444D" w:rsidRPr="009A5046" w:rsidRDefault="0052444D" w:rsidP="000A2B51">
      <w:pPr>
        <w:pStyle w:val="Heading2"/>
      </w:pPr>
      <w:bookmarkStart w:id="30" w:name="_Toc530054937"/>
      <w:r w:rsidRPr="009A5046">
        <w:t xml:space="preserve">Create </w:t>
      </w:r>
      <w:r>
        <w:t xml:space="preserve">core </w:t>
      </w:r>
      <w:r w:rsidR="00B516CF">
        <w:t>tables</w:t>
      </w:r>
      <w:r>
        <w:t xml:space="preserve"> for business data model</w:t>
      </w:r>
      <w:bookmarkEnd w:id="30"/>
      <w:r w:rsidRPr="00DB0A70">
        <w:t xml:space="preserve"> </w:t>
      </w:r>
    </w:p>
    <w:p w14:paraId="1993A663"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63B3F1CF" w14:textId="77777777" w:rsidR="0052444D" w:rsidRPr="009A5046" w:rsidRDefault="0052444D" w:rsidP="0052444D">
      <w:pPr>
        <w:rPr>
          <w:rFonts w:cs="Arial"/>
          <w:sz w:val="22"/>
        </w:rPr>
      </w:pPr>
    </w:p>
    <w:p w14:paraId="6ED75B96" w14:textId="5DB00217" w:rsidR="0052444D" w:rsidRPr="003F0363" w:rsidRDefault="003F0363" w:rsidP="00204AAE">
      <w:pPr>
        <w:pStyle w:val="ListParagraph"/>
        <w:numPr>
          <w:ilvl w:val="0"/>
          <w:numId w:val="34"/>
        </w:numPr>
        <w:rPr>
          <w:rFonts w:ascii="Courier New" w:hAnsi="Courier New" w:cs="Courier New"/>
          <w:szCs w:val="18"/>
          <w:highlight w:val="yellow"/>
        </w:rPr>
      </w:pPr>
      <w:r w:rsidRPr="003F0363">
        <w:rPr>
          <w:rFonts w:ascii="Courier New" w:hAnsi="Courier New" w:cs="Courier New"/>
          <w:szCs w:val="18"/>
          <w:highlight w:val="yellow"/>
        </w:rPr>
        <w:t>CDC_4_core_tables.sql</w:t>
      </w:r>
    </w:p>
    <w:p w14:paraId="444D1C60" w14:textId="77777777" w:rsidR="003F0363" w:rsidRPr="009A5046" w:rsidRDefault="003F0363" w:rsidP="0052444D">
      <w:pPr>
        <w:rPr>
          <w:rFonts w:cs="Arial"/>
          <w:sz w:val="22"/>
        </w:rPr>
      </w:pPr>
    </w:p>
    <w:p w14:paraId="56E16DBF" w14:textId="77777777" w:rsidR="0052444D" w:rsidRPr="009A5046" w:rsidRDefault="0052444D" w:rsidP="0052444D">
      <w:pPr>
        <w:rPr>
          <w:rFonts w:cs="Arial"/>
          <w:sz w:val="22"/>
        </w:rPr>
      </w:pPr>
      <w:r w:rsidRPr="009A5046">
        <w:rPr>
          <w:rFonts w:cs="Arial"/>
          <w:sz w:val="22"/>
        </w:rPr>
        <w:t>It will perform the following actions.</w:t>
      </w:r>
    </w:p>
    <w:p w14:paraId="213C13BA" w14:textId="51AEB834" w:rsidR="0052444D" w:rsidRDefault="0052444D" w:rsidP="00204AAE">
      <w:pPr>
        <w:pStyle w:val="ListParagraph"/>
        <w:numPr>
          <w:ilvl w:val="0"/>
          <w:numId w:val="34"/>
        </w:numPr>
        <w:rPr>
          <w:rFonts w:cs="Arial"/>
          <w:sz w:val="22"/>
        </w:rPr>
      </w:pPr>
      <w:r w:rsidRPr="009A5046">
        <w:rPr>
          <w:rFonts w:cs="Arial"/>
          <w:sz w:val="22"/>
        </w:rPr>
        <w:t xml:space="preserve">Create </w:t>
      </w:r>
      <w:r w:rsidR="00870F3F">
        <w:rPr>
          <w:rFonts w:cs="Arial"/>
          <w:sz w:val="22"/>
        </w:rPr>
        <w:t xml:space="preserve">core </w:t>
      </w:r>
      <w:r w:rsidRPr="009A5046">
        <w:rPr>
          <w:rFonts w:cs="Arial"/>
          <w:sz w:val="22"/>
        </w:rPr>
        <w:t>tables</w:t>
      </w:r>
      <w:r w:rsidR="00870F3F">
        <w:rPr>
          <w:rFonts w:cs="Arial"/>
          <w:sz w:val="22"/>
        </w:rPr>
        <w:t xml:space="preserve"> for CDC</w:t>
      </w:r>
      <w:r>
        <w:rPr>
          <w:rFonts w:cs="Arial"/>
          <w:sz w:val="22"/>
        </w:rPr>
        <w:t xml:space="preserve"> business data storage</w:t>
      </w:r>
      <w:r w:rsidRPr="009A5046">
        <w:rPr>
          <w:rFonts w:cs="Arial"/>
          <w:sz w:val="22"/>
        </w:rPr>
        <w:t>.</w:t>
      </w:r>
      <w:r w:rsidR="00546141">
        <w:rPr>
          <w:rFonts w:cs="Arial"/>
          <w:sz w:val="22"/>
        </w:rPr>
        <w:t xml:space="preserve"> The core tables are </w:t>
      </w:r>
    </w:p>
    <w:p w14:paraId="36DD8426" w14:textId="71227744" w:rsidR="00546141" w:rsidRPr="00B96B34" w:rsidRDefault="00546141" w:rsidP="00204AAE">
      <w:pPr>
        <w:pStyle w:val="ListParagraph"/>
        <w:numPr>
          <w:ilvl w:val="1"/>
          <w:numId w:val="34"/>
        </w:numPr>
        <w:rPr>
          <w:rFonts w:cs="Arial"/>
          <w:i/>
          <w:sz w:val="20"/>
        </w:rPr>
      </w:pPr>
      <w:r w:rsidRPr="00B96B34">
        <w:rPr>
          <w:rFonts w:cs="Arial"/>
          <w:i/>
          <w:sz w:val="20"/>
        </w:rPr>
        <w:t>ERA_LOG_CAPHR_JR</w:t>
      </w:r>
    </w:p>
    <w:p w14:paraId="52465C18" w14:textId="395FEC42" w:rsidR="00546141" w:rsidRPr="00B96B34" w:rsidRDefault="00546141" w:rsidP="00204AAE">
      <w:pPr>
        <w:pStyle w:val="ListParagraph"/>
        <w:numPr>
          <w:ilvl w:val="1"/>
          <w:numId w:val="34"/>
        </w:numPr>
        <w:rPr>
          <w:rFonts w:cs="Arial"/>
          <w:i/>
          <w:sz w:val="20"/>
        </w:rPr>
      </w:pPr>
      <w:r w:rsidRPr="00B96B34">
        <w:rPr>
          <w:rFonts w:cs="Arial"/>
          <w:i/>
          <w:sz w:val="20"/>
        </w:rPr>
        <w:t>ERA_LOG_CAPHR_LAST_RUN</w:t>
      </w:r>
    </w:p>
    <w:p w14:paraId="2FF76F41" w14:textId="33664CF2" w:rsidR="00546141" w:rsidRPr="00B96B34" w:rsidRDefault="00546141" w:rsidP="00204AAE">
      <w:pPr>
        <w:pStyle w:val="ListParagraph"/>
        <w:numPr>
          <w:ilvl w:val="1"/>
          <w:numId w:val="34"/>
        </w:numPr>
        <w:rPr>
          <w:rFonts w:cs="Arial"/>
          <w:i/>
          <w:sz w:val="20"/>
        </w:rPr>
      </w:pPr>
      <w:r w:rsidRPr="00B96B34">
        <w:rPr>
          <w:rFonts w:cs="Arial"/>
          <w:i/>
          <w:sz w:val="20"/>
        </w:rPr>
        <w:t>ERA_LOG_CAPHR_PAR</w:t>
      </w:r>
    </w:p>
    <w:p w14:paraId="76A2ABBD" w14:textId="5F17159A" w:rsidR="00546141" w:rsidRPr="00B96B34" w:rsidRDefault="00546141" w:rsidP="00204AAE">
      <w:pPr>
        <w:pStyle w:val="ListParagraph"/>
        <w:numPr>
          <w:ilvl w:val="1"/>
          <w:numId w:val="34"/>
        </w:numPr>
        <w:rPr>
          <w:rFonts w:cs="Arial"/>
          <w:i/>
          <w:sz w:val="20"/>
        </w:rPr>
      </w:pPr>
      <w:r w:rsidRPr="00B96B34">
        <w:rPr>
          <w:rFonts w:cs="Arial"/>
          <w:i/>
          <w:sz w:val="20"/>
        </w:rPr>
        <w:t>ERROR_LOG</w:t>
      </w:r>
    </w:p>
    <w:p w14:paraId="13A492D5" w14:textId="4FFE63CB" w:rsidR="00546141" w:rsidRPr="00B96B34" w:rsidRDefault="00546141" w:rsidP="00204AAE">
      <w:pPr>
        <w:pStyle w:val="ListParagraph"/>
        <w:numPr>
          <w:ilvl w:val="1"/>
          <w:numId w:val="34"/>
        </w:numPr>
        <w:rPr>
          <w:rFonts w:cs="Arial"/>
          <w:i/>
          <w:sz w:val="20"/>
        </w:rPr>
      </w:pPr>
      <w:r w:rsidRPr="00B96B34">
        <w:rPr>
          <w:rFonts w:cs="Arial"/>
          <w:i/>
          <w:sz w:val="20"/>
        </w:rPr>
        <w:t>TBL_FORM_DTL</w:t>
      </w:r>
    </w:p>
    <w:p w14:paraId="6D473D7B" w14:textId="17D11AE2" w:rsidR="00546141" w:rsidRPr="00B96B34" w:rsidRDefault="00546141" w:rsidP="00204AAE">
      <w:pPr>
        <w:pStyle w:val="ListParagraph"/>
        <w:numPr>
          <w:ilvl w:val="1"/>
          <w:numId w:val="34"/>
        </w:numPr>
        <w:rPr>
          <w:rFonts w:cs="Arial"/>
          <w:i/>
          <w:sz w:val="20"/>
        </w:rPr>
      </w:pPr>
      <w:r w:rsidRPr="00B96B34">
        <w:rPr>
          <w:rFonts w:cs="Arial"/>
          <w:i/>
          <w:sz w:val="20"/>
        </w:rPr>
        <w:t>TBL_FORM_DTL_AUDIT</w:t>
      </w:r>
    </w:p>
    <w:p w14:paraId="4C0102D4" w14:textId="50B9BA07" w:rsidR="00546141" w:rsidRPr="00B96B34" w:rsidRDefault="00546141" w:rsidP="00204AAE">
      <w:pPr>
        <w:pStyle w:val="ListParagraph"/>
        <w:numPr>
          <w:ilvl w:val="1"/>
          <w:numId w:val="34"/>
        </w:numPr>
        <w:rPr>
          <w:rFonts w:cs="Arial"/>
          <w:i/>
          <w:sz w:val="20"/>
        </w:rPr>
      </w:pPr>
      <w:r w:rsidRPr="00B96B34">
        <w:rPr>
          <w:rFonts w:cs="Arial"/>
          <w:i/>
          <w:sz w:val="20"/>
        </w:rPr>
        <w:t>TBL_LOOKUP</w:t>
      </w:r>
    </w:p>
    <w:p w14:paraId="2039F43A" w14:textId="455C25F8" w:rsidR="0052444D" w:rsidRDefault="0052444D" w:rsidP="00204AAE">
      <w:pPr>
        <w:pStyle w:val="ListParagraph"/>
        <w:numPr>
          <w:ilvl w:val="0"/>
          <w:numId w:val="34"/>
        </w:numPr>
        <w:rPr>
          <w:rFonts w:cs="Arial"/>
          <w:sz w:val="22"/>
        </w:rPr>
      </w:pPr>
      <w:r w:rsidRPr="009A5046">
        <w:rPr>
          <w:rFonts w:cs="Arial"/>
          <w:sz w:val="22"/>
        </w:rPr>
        <w:t xml:space="preserve">Create </w:t>
      </w:r>
      <w:r>
        <w:rPr>
          <w:rFonts w:cs="Arial"/>
          <w:sz w:val="22"/>
        </w:rPr>
        <w:t>stored procedures</w:t>
      </w:r>
      <w:r w:rsidRPr="009A5046">
        <w:rPr>
          <w:rFonts w:cs="Arial"/>
          <w:sz w:val="22"/>
        </w:rPr>
        <w:t>.</w:t>
      </w:r>
    </w:p>
    <w:p w14:paraId="7B297E4C" w14:textId="5DC44A49" w:rsidR="00C17E7B" w:rsidRPr="00C17E7B" w:rsidRDefault="00C17E7B" w:rsidP="00204AAE">
      <w:pPr>
        <w:pStyle w:val="ListParagraph"/>
        <w:numPr>
          <w:ilvl w:val="1"/>
          <w:numId w:val="34"/>
        </w:numPr>
        <w:rPr>
          <w:rFonts w:cs="Arial"/>
          <w:i/>
          <w:sz w:val="20"/>
        </w:rPr>
      </w:pPr>
      <w:r w:rsidRPr="00C17E7B">
        <w:rPr>
          <w:rFonts w:cs="Arial"/>
          <w:i/>
          <w:sz w:val="20"/>
        </w:rPr>
        <w:t>SP_ERROR_LOG</w:t>
      </w:r>
    </w:p>
    <w:p w14:paraId="339F2D72" w14:textId="2119D4AF" w:rsidR="00634408" w:rsidRDefault="00634408" w:rsidP="00634408">
      <w:pPr>
        <w:pStyle w:val="ListParagraph"/>
        <w:numPr>
          <w:ilvl w:val="0"/>
          <w:numId w:val="0"/>
        </w:numPr>
        <w:ind w:left="720"/>
        <w:rPr>
          <w:rFonts w:cs="Arial"/>
          <w:sz w:val="22"/>
        </w:rPr>
      </w:pPr>
    </w:p>
    <w:p w14:paraId="46831C1D" w14:textId="6D33372F" w:rsidR="00FD2945" w:rsidRPr="009A5046" w:rsidRDefault="00FD2945" w:rsidP="000A2B51">
      <w:pPr>
        <w:pStyle w:val="Heading2"/>
      </w:pPr>
      <w:bookmarkStart w:id="31" w:name="_Toc530054938"/>
      <w:r w:rsidRPr="009A5046">
        <w:t xml:space="preserve">Create </w:t>
      </w:r>
      <w:r w:rsidR="00B516CF">
        <w:t>tables</w:t>
      </w:r>
      <w:r>
        <w:t xml:space="preserve"> for business data model</w:t>
      </w:r>
      <w:bookmarkEnd w:id="31"/>
      <w:r w:rsidRPr="00DB0A70">
        <w:t xml:space="preserve"> </w:t>
      </w:r>
    </w:p>
    <w:p w14:paraId="1866098C"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B495034" w14:textId="77777777" w:rsidR="00FD2945" w:rsidRPr="009A5046" w:rsidRDefault="00FD2945" w:rsidP="00FD2945">
      <w:pPr>
        <w:rPr>
          <w:rFonts w:cs="Arial"/>
          <w:sz w:val="22"/>
        </w:rPr>
      </w:pPr>
    </w:p>
    <w:p w14:paraId="2B2523B3" w14:textId="068491FD" w:rsidR="00FD2945" w:rsidRPr="00725A62" w:rsidRDefault="00725A62" w:rsidP="00204AAE">
      <w:pPr>
        <w:pStyle w:val="ListParagraph"/>
        <w:numPr>
          <w:ilvl w:val="0"/>
          <w:numId w:val="61"/>
        </w:numPr>
        <w:rPr>
          <w:rFonts w:ascii="Courier New" w:hAnsi="Courier New" w:cs="Courier New"/>
          <w:szCs w:val="18"/>
          <w:highlight w:val="yellow"/>
        </w:rPr>
      </w:pPr>
      <w:r w:rsidRPr="00725A62">
        <w:rPr>
          <w:rFonts w:ascii="Courier New" w:hAnsi="Courier New" w:cs="Courier New"/>
          <w:szCs w:val="18"/>
          <w:highlight w:val="yellow"/>
        </w:rPr>
        <w:t>CDC_4_table.sql</w:t>
      </w:r>
    </w:p>
    <w:p w14:paraId="26E144C5" w14:textId="77777777" w:rsidR="00725A62" w:rsidRPr="009A5046" w:rsidRDefault="00725A62" w:rsidP="00FD2945">
      <w:pPr>
        <w:rPr>
          <w:rFonts w:cs="Arial"/>
          <w:sz w:val="22"/>
        </w:rPr>
      </w:pPr>
    </w:p>
    <w:p w14:paraId="4AD74898" w14:textId="77777777" w:rsidR="00FD2945" w:rsidRPr="009A5046" w:rsidRDefault="00FD2945" w:rsidP="00FD2945">
      <w:pPr>
        <w:rPr>
          <w:rFonts w:cs="Arial"/>
          <w:sz w:val="22"/>
        </w:rPr>
      </w:pPr>
      <w:r w:rsidRPr="009A5046">
        <w:rPr>
          <w:rFonts w:cs="Arial"/>
          <w:sz w:val="22"/>
        </w:rPr>
        <w:t>It will perform the following actions.</w:t>
      </w:r>
    </w:p>
    <w:p w14:paraId="4008BC65" w14:textId="64743179" w:rsidR="00FD2945" w:rsidRPr="009A5046" w:rsidRDefault="00FD2945" w:rsidP="00204AAE">
      <w:pPr>
        <w:pStyle w:val="ListParagraph"/>
        <w:numPr>
          <w:ilvl w:val="0"/>
          <w:numId w:val="34"/>
        </w:numPr>
        <w:rPr>
          <w:rFonts w:cs="Arial"/>
          <w:sz w:val="22"/>
        </w:rPr>
      </w:pPr>
      <w:r w:rsidRPr="009A5046">
        <w:rPr>
          <w:rFonts w:cs="Arial"/>
          <w:sz w:val="22"/>
        </w:rPr>
        <w:t>Create tables</w:t>
      </w:r>
      <w:r>
        <w:rPr>
          <w:rFonts w:cs="Arial"/>
          <w:sz w:val="22"/>
        </w:rPr>
        <w:t xml:space="preserve"> for </w:t>
      </w:r>
      <w:r w:rsidR="00101647">
        <w:rPr>
          <w:rFonts w:cs="Arial"/>
          <w:sz w:val="22"/>
        </w:rPr>
        <w:t>CDC</w:t>
      </w:r>
      <w:r>
        <w:rPr>
          <w:rFonts w:cs="Arial"/>
          <w:sz w:val="22"/>
        </w:rPr>
        <w:t xml:space="preserve"> business data storage</w:t>
      </w:r>
      <w:r w:rsidRPr="009A5046">
        <w:rPr>
          <w:rFonts w:cs="Arial"/>
          <w:sz w:val="22"/>
        </w:rPr>
        <w:t>.</w:t>
      </w:r>
    </w:p>
    <w:p w14:paraId="19DF9522" w14:textId="60C9F56D" w:rsidR="00FD2945" w:rsidRPr="00822EA1" w:rsidRDefault="00FD2945" w:rsidP="00204AAE">
      <w:pPr>
        <w:pStyle w:val="ListParagraph"/>
        <w:numPr>
          <w:ilvl w:val="0"/>
          <w:numId w:val="34"/>
        </w:numPr>
        <w:rPr>
          <w:rFonts w:cs="Arial"/>
          <w:sz w:val="22"/>
        </w:rPr>
      </w:pPr>
      <w:r w:rsidRPr="009A5046">
        <w:rPr>
          <w:rFonts w:cs="Arial"/>
          <w:sz w:val="22"/>
        </w:rPr>
        <w:t xml:space="preserve">Create </w:t>
      </w:r>
      <w:r>
        <w:rPr>
          <w:rFonts w:cs="Arial"/>
          <w:sz w:val="22"/>
        </w:rPr>
        <w:t>sequences, constraints, and triggers</w:t>
      </w:r>
      <w:r w:rsidRPr="009A5046">
        <w:rPr>
          <w:rFonts w:cs="Arial"/>
          <w:sz w:val="22"/>
        </w:rPr>
        <w:t xml:space="preserve"> </w:t>
      </w:r>
      <w:r>
        <w:rPr>
          <w:rFonts w:cs="Arial"/>
          <w:sz w:val="22"/>
        </w:rPr>
        <w:t>associated with the tables</w:t>
      </w:r>
      <w:r w:rsidRPr="009A5046">
        <w:rPr>
          <w:rFonts w:cs="Arial"/>
          <w:sz w:val="22"/>
        </w:rPr>
        <w:t>.</w:t>
      </w:r>
    </w:p>
    <w:p w14:paraId="7700F8EA" w14:textId="1D47AFC9" w:rsidR="00FD2945" w:rsidRDefault="00FD2945" w:rsidP="00634408">
      <w:pPr>
        <w:pStyle w:val="ListParagraph"/>
        <w:numPr>
          <w:ilvl w:val="0"/>
          <w:numId w:val="0"/>
        </w:numPr>
        <w:ind w:left="720"/>
        <w:rPr>
          <w:rFonts w:cs="Arial"/>
          <w:sz w:val="22"/>
        </w:rPr>
      </w:pPr>
    </w:p>
    <w:p w14:paraId="622F7DC5" w14:textId="4DD5D2B6" w:rsidR="00B516CF" w:rsidRDefault="00B516CF" w:rsidP="00634408">
      <w:pPr>
        <w:pStyle w:val="ListParagraph"/>
        <w:numPr>
          <w:ilvl w:val="0"/>
          <w:numId w:val="0"/>
        </w:numPr>
        <w:ind w:left="720"/>
        <w:rPr>
          <w:rFonts w:cs="Arial"/>
          <w:sz w:val="22"/>
        </w:rPr>
      </w:pPr>
    </w:p>
    <w:p w14:paraId="03A8CF6C" w14:textId="72C6F9FC" w:rsidR="00B516CF" w:rsidRPr="009A5046" w:rsidRDefault="00B516CF" w:rsidP="000A2B51">
      <w:pPr>
        <w:pStyle w:val="Heading2"/>
      </w:pPr>
      <w:bookmarkStart w:id="32" w:name="_Toc530054939"/>
      <w:r w:rsidRPr="009A5046">
        <w:t xml:space="preserve">Create </w:t>
      </w:r>
      <w:r w:rsidR="00D45EE7">
        <w:t>views</w:t>
      </w:r>
      <w:r>
        <w:t xml:space="preserve"> for business data model</w:t>
      </w:r>
      <w:bookmarkEnd w:id="32"/>
      <w:r w:rsidRPr="00DB0A70">
        <w:t xml:space="preserve"> </w:t>
      </w:r>
    </w:p>
    <w:p w14:paraId="202BBE9B"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3227BAEA" w14:textId="77777777" w:rsidR="00B516CF" w:rsidRPr="009A5046" w:rsidRDefault="00B516CF" w:rsidP="00B516CF">
      <w:pPr>
        <w:rPr>
          <w:rFonts w:cs="Arial"/>
          <w:sz w:val="22"/>
        </w:rPr>
      </w:pPr>
    </w:p>
    <w:p w14:paraId="393A8397" w14:textId="17885230" w:rsidR="00B516CF" w:rsidRPr="00725A62" w:rsidRDefault="00D64BCB" w:rsidP="00204AAE">
      <w:pPr>
        <w:pStyle w:val="ListParagraph"/>
        <w:numPr>
          <w:ilvl w:val="0"/>
          <w:numId w:val="61"/>
        </w:numPr>
        <w:rPr>
          <w:rFonts w:ascii="Courier New" w:hAnsi="Courier New" w:cs="Courier New"/>
          <w:szCs w:val="18"/>
          <w:highlight w:val="yellow"/>
        </w:rPr>
      </w:pPr>
      <w:r>
        <w:rPr>
          <w:rFonts w:ascii="Courier New" w:hAnsi="Courier New" w:cs="Courier New"/>
          <w:szCs w:val="18"/>
          <w:highlight w:val="yellow"/>
        </w:rPr>
        <w:t>CDC_5</w:t>
      </w:r>
      <w:r w:rsidR="00B516CF" w:rsidRPr="00725A62">
        <w:rPr>
          <w:rFonts w:ascii="Courier New" w:hAnsi="Courier New" w:cs="Courier New"/>
          <w:szCs w:val="18"/>
          <w:highlight w:val="yellow"/>
        </w:rPr>
        <w:t>_</w:t>
      </w:r>
      <w:r>
        <w:rPr>
          <w:rFonts w:ascii="Courier New" w:hAnsi="Courier New" w:cs="Courier New"/>
          <w:szCs w:val="18"/>
          <w:highlight w:val="yellow"/>
        </w:rPr>
        <w:t>view</w:t>
      </w:r>
      <w:r w:rsidR="00B516CF" w:rsidRPr="00725A62">
        <w:rPr>
          <w:rFonts w:ascii="Courier New" w:hAnsi="Courier New" w:cs="Courier New"/>
          <w:szCs w:val="18"/>
          <w:highlight w:val="yellow"/>
        </w:rPr>
        <w:t>.sql</w:t>
      </w:r>
    </w:p>
    <w:p w14:paraId="14D716DE" w14:textId="77777777" w:rsidR="00B516CF" w:rsidRPr="009A5046" w:rsidRDefault="00B516CF" w:rsidP="00B516CF">
      <w:pPr>
        <w:rPr>
          <w:rFonts w:cs="Arial"/>
          <w:sz w:val="22"/>
        </w:rPr>
      </w:pPr>
    </w:p>
    <w:p w14:paraId="1A95026A" w14:textId="77777777" w:rsidR="00B516CF" w:rsidRPr="009A5046" w:rsidRDefault="00B516CF" w:rsidP="00B516CF">
      <w:pPr>
        <w:rPr>
          <w:rFonts w:cs="Arial"/>
          <w:sz w:val="22"/>
        </w:rPr>
      </w:pPr>
      <w:r w:rsidRPr="009A5046">
        <w:rPr>
          <w:rFonts w:cs="Arial"/>
          <w:sz w:val="22"/>
        </w:rPr>
        <w:t>It will perform the following actions.</w:t>
      </w:r>
    </w:p>
    <w:p w14:paraId="24886AD0" w14:textId="77777777" w:rsidR="00A8202D" w:rsidRDefault="00B516CF" w:rsidP="00204AAE">
      <w:pPr>
        <w:pStyle w:val="ListParagraph"/>
        <w:numPr>
          <w:ilvl w:val="0"/>
          <w:numId w:val="34"/>
        </w:numPr>
        <w:rPr>
          <w:rFonts w:cs="Arial"/>
          <w:sz w:val="22"/>
        </w:rPr>
      </w:pPr>
      <w:r w:rsidRPr="009A5046">
        <w:rPr>
          <w:rFonts w:cs="Arial"/>
          <w:sz w:val="22"/>
        </w:rPr>
        <w:t xml:space="preserve">Create </w:t>
      </w:r>
      <w:r w:rsidR="003C4F4A">
        <w:rPr>
          <w:rFonts w:cs="Arial"/>
          <w:sz w:val="22"/>
        </w:rPr>
        <w:t xml:space="preserve">views </w:t>
      </w:r>
      <w:r>
        <w:rPr>
          <w:rFonts w:cs="Arial"/>
          <w:sz w:val="22"/>
        </w:rPr>
        <w:t>for CDC business data storage</w:t>
      </w:r>
      <w:r w:rsidRPr="009A5046">
        <w:rPr>
          <w:rFonts w:cs="Arial"/>
          <w:sz w:val="22"/>
        </w:rPr>
        <w:t>.</w:t>
      </w:r>
      <w:r w:rsidR="006B595B">
        <w:rPr>
          <w:rFonts w:cs="Arial"/>
          <w:sz w:val="22"/>
        </w:rPr>
        <w:t xml:space="preserve"> </w:t>
      </w:r>
    </w:p>
    <w:p w14:paraId="53CCBA0D" w14:textId="77777777" w:rsidR="00A8202D" w:rsidRDefault="00A8202D" w:rsidP="00A8202D">
      <w:pPr>
        <w:rPr>
          <w:rFonts w:cs="Arial"/>
          <w:sz w:val="22"/>
        </w:rPr>
      </w:pPr>
    </w:p>
    <w:p w14:paraId="618A6616" w14:textId="436A7739" w:rsidR="00B516CF" w:rsidRPr="00A8202D" w:rsidRDefault="00A8202D" w:rsidP="00A8202D">
      <w:pPr>
        <w:rPr>
          <w:rFonts w:cs="Arial"/>
          <w:i/>
          <w:sz w:val="22"/>
        </w:rPr>
      </w:pPr>
      <w:r w:rsidRPr="00A8202D">
        <w:rPr>
          <w:rFonts w:cs="Arial"/>
          <w:i/>
          <w:sz w:val="22"/>
        </w:rPr>
        <w:t xml:space="preserve">Notes: </w:t>
      </w:r>
      <w:r w:rsidR="006B595B" w:rsidRPr="00A8202D">
        <w:rPr>
          <w:rFonts w:cs="Arial"/>
          <w:i/>
          <w:sz w:val="22"/>
        </w:rPr>
        <w:t>As of today, November 14, 2018, there is no VIEW created. So, you can skip this file.</w:t>
      </w:r>
    </w:p>
    <w:p w14:paraId="1F016B4F" w14:textId="31586744" w:rsidR="00B516CF" w:rsidRDefault="00B516CF" w:rsidP="006B595B">
      <w:pPr>
        <w:pStyle w:val="ListParagraph"/>
        <w:numPr>
          <w:ilvl w:val="0"/>
          <w:numId w:val="0"/>
        </w:numPr>
        <w:ind w:left="1440"/>
        <w:rPr>
          <w:rFonts w:cs="Arial"/>
          <w:sz w:val="22"/>
        </w:rPr>
      </w:pPr>
    </w:p>
    <w:p w14:paraId="476E7CF2" w14:textId="3CEB02CF" w:rsidR="00600228" w:rsidRPr="009A5046" w:rsidRDefault="00600228" w:rsidP="000A2B51">
      <w:pPr>
        <w:pStyle w:val="Heading2"/>
      </w:pPr>
      <w:bookmarkStart w:id="33" w:name="_Toc530054940"/>
      <w:r>
        <w:t>Create function o</w:t>
      </w:r>
      <w:r w:rsidRPr="009A5046">
        <w:t>bjects</w:t>
      </w:r>
      <w:bookmarkEnd w:id="33"/>
    </w:p>
    <w:p w14:paraId="74BC2C13" w14:textId="1515568A" w:rsidR="00600228" w:rsidRPr="009A5046" w:rsidRDefault="00600228" w:rsidP="00600228">
      <w:pPr>
        <w:rPr>
          <w:rFonts w:cs="Arial"/>
          <w:sz w:val="22"/>
        </w:rPr>
      </w:pPr>
      <w:r>
        <w:rPr>
          <w:rFonts w:cs="Arial"/>
          <w:sz w:val="22"/>
        </w:rPr>
        <w:t xml:space="preserve">Using the </w:t>
      </w:r>
      <w:r w:rsidRPr="009A5046">
        <w:rPr>
          <w:rFonts w:cs="Arial"/>
          <w:sz w:val="22"/>
        </w:rPr>
        <w:t>HHS_C</w:t>
      </w:r>
      <w:r w:rsidR="00AA4D94">
        <w:rPr>
          <w:rFonts w:cs="Arial"/>
          <w:sz w:val="22"/>
        </w:rPr>
        <w:t>D</w:t>
      </w:r>
      <w:r w:rsidRPr="009A5046">
        <w:rPr>
          <w:rFonts w:cs="Arial"/>
          <w:sz w:val="22"/>
        </w:rPr>
        <w:t>S_HR user login, execute the following script.</w:t>
      </w:r>
    </w:p>
    <w:p w14:paraId="71F3BEC6" w14:textId="77777777" w:rsidR="00600228" w:rsidRPr="009A5046" w:rsidRDefault="00600228" w:rsidP="00600228">
      <w:pPr>
        <w:rPr>
          <w:rFonts w:cs="Arial"/>
          <w:sz w:val="22"/>
        </w:rPr>
      </w:pPr>
    </w:p>
    <w:p w14:paraId="7ACC6A99" w14:textId="3BF44913" w:rsidR="00600228" w:rsidRPr="00B16B04" w:rsidRDefault="00D436B0" w:rsidP="00204AAE">
      <w:pPr>
        <w:pStyle w:val="ListParagraph"/>
        <w:numPr>
          <w:ilvl w:val="0"/>
          <w:numId w:val="34"/>
        </w:numPr>
        <w:rPr>
          <w:rFonts w:ascii="Courier New" w:hAnsi="Courier New" w:cs="Courier New"/>
          <w:szCs w:val="18"/>
          <w:highlight w:val="yellow"/>
        </w:rPr>
      </w:pPr>
      <w:r w:rsidRPr="00B16B04">
        <w:rPr>
          <w:rFonts w:ascii="Courier New" w:hAnsi="Courier New" w:cs="Courier New"/>
          <w:szCs w:val="18"/>
          <w:highlight w:val="yellow"/>
        </w:rPr>
        <w:t>CDC_6_function.sql</w:t>
      </w:r>
    </w:p>
    <w:p w14:paraId="25A42490" w14:textId="77777777" w:rsidR="00D436B0" w:rsidRPr="009A5046" w:rsidRDefault="00D436B0" w:rsidP="00600228">
      <w:pPr>
        <w:rPr>
          <w:rFonts w:cs="Arial"/>
          <w:sz w:val="22"/>
        </w:rPr>
      </w:pPr>
    </w:p>
    <w:p w14:paraId="0F226A78" w14:textId="77777777" w:rsidR="00600228" w:rsidRPr="009A5046" w:rsidRDefault="00600228" w:rsidP="00600228">
      <w:pPr>
        <w:rPr>
          <w:rFonts w:cs="Arial"/>
          <w:sz w:val="22"/>
        </w:rPr>
      </w:pPr>
      <w:r w:rsidRPr="009A5046">
        <w:rPr>
          <w:rFonts w:cs="Arial"/>
          <w:sz w:val="22"/>
        </w:rPr>
        <w:t>It will perform the following actions.</w:t>
      </w:r>
    </w:p>
    <w:p w14:paraId="365B2CE0" w14:textId="2B198E96" w:rsidR="00600228" w:rsidRDefault="00600228" w:rsidP="00204AAE">
      <w:pPr>
        <w:pStyle w:val="ListParagraph"/>
        <w:numPr>
          <w:ilvl w:val="0"/>
          <w:numId w:val="34"/>
        </w:numPr>
        <w:rPr>
          <w:rFonts w:cs="Arial"/>
          <w:sz w:val="22"/>
        </w:rPr>
      </w:pPr>
      <w:r w:rsidRPr="009A5046">
        <w:rPr>
          <w:rFonts w:cs="Arial"/>
          <w:sz w:val="22"/>
        </w:rPr>
        <w:t xml:space="preserve">Create </w:t>
      </w:r>
      <w:r w:rsidR="00A62C99">
        <w:rPr>
          <w:rFonts w:cs="Arial"/>
          <w:sz w:val="22"/>
        </w:rPr>
        <w:t xml:space="preserve">databse function </w:t>
      </w:r>
      <w:r w:rsidR="006D190C">
        <w:rPr>
          <w:rFonts w:cs="Arial"/>
          <w:sz w:val="22"/>
        </w:rPr>
        <w:t>objects in dependency order.</w:t>
      </w:r>
    </w:p>
    <w:p w14:paraId="2DAF3422" w14:textId="77777777" w:rsidR="00600228" w:rsidRPr="009A5046" w:rsidRDefault="00600228" w:rsidP="00600228">
      <w:pPr>
        <w:rPr>
          <w:rFonts w:cs="Arial"/>
          <w:sz w:val="22"/>
        </w:rPr>
      </w:pPr>
    </w:p>
    <w:p w14:paraId="277E5E8B" w14:textId="6B0933DF" w:rsidR="00600228" w:rsidRDefault="00600228" w:rsidP="00533E05">
      <w:pPr>
        <w:rPr>
          <w:rFonts w:cs="Arial"/>
          <w:sz w:val="22"/>
        </w:rPr>
      </w:pPr>
    </w:p>
    <w:p w14:paraId="5B51CD8E" w14:textId="77777777" w:rsidR="00EB7DC7" w:rsidRPr="009A5046" w:rsidRDefault="00EB7DC7" w:rsidP="000A2B51">
      <w:pPr>
        <w:pStyle w:val="Heading2"/>
      </w:pPr>
      <w:bookmarkStart w:id="34" w:name="_Toc530054941"/>
      <w:r>
        <w:t>Create function o</w:t>
      </w:r>
      <w:r w:rsidRPr="009A5046">
        <w:t>bjects</w:t>
      </w:r>
      <w:bookmarkEnd w:id="34"/>
    </w:p>
    <w:p w14:paraId="6C47A330" w14:textId="77777777" w:rsidR="00EB7DC7" w:rsidRPr="009A5046" w:rsidRDefault="00EB7DC7" w:rsidP="00EB7DC7">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134C6A24" w14:textId="77777777" w:rsidR="00EB7DC7" w:rsidRPr="009A5046" w:rsidRDefault="00EB7DC7" w:rsidP="00EB7DC7">
      <w:pPr>
        <w:rPr>
          <w:rFonts w:cs="Arial"/>
          <w:sz w:val="22"/>
        </w:rPr>
      </w:pPr>
    </w:p>
    <w:p w14:paraId="49F2EF53" w14:textId="4D24483C" w:rsidR="00EB7DC7" w:rsidRPr="00EB7DC7" w:rsidRDefault="00EB7DC7" w:rsidP="00204AAE">
      <w:pPr>
        <w:pStyle w:val="ListParagraph"/>
        <w:numPr>
          <w:ilvl w:val="0"/>
          <w:numId w:val="34"/>
        </w:numPr>
        <w:rPr>
          <w:rFonts w:ascii="Courier New" w:hAnsi="Courier New" w:cs="Courier New"/>
          <w:szCs w:val="18"/>
          <w:highlight w:val="yellow"/>
        </w:rPr>
      </w:pPr>
      <w:r w:rsidRPr="00EB7DC7">
        <w:rPr>
          <w:rFonts w:ascii="Courier New" w:hAnsi="Courier New" w:cs="Courier New"/>
          <w:szCs w:val="18"/>
          <w:highlight w:val="yellow"/>
        </w:rPr>
        <w:t>CDC_7_stored_procedure.sql</w:t>
      </w:r>
    </w:p>
    <w:p w14:paraId="03F40D5A" w14:textId="77777777" w:rsidR="00EB7DC7" w:rsidRPr="009A5046" w:rsidRDefault="00EB7DC7" w:rsidP="00EB7DC7">
      <w:pPr>
        <w:rPr>
          <w:rFonts w:cs="Arial"/>
          <w:sz w:val="22"/>
        </w:rPr>
      </w:pPr>
    </w:p>
    <w:p w14:paraId="07D414E7" w14:textId="77777777" w:rsidR="00EB7DC7" w:rsidRPr="009A5046" w:rsidRDefault="00EB7DC7" w:rsidP="00EB7DC7">
      <w:pPr>
        <w:rPr>
          <w:rFonts w:cs="Arial"/>
          <w:sz w:val="22"/>
        </w:rPr>
      </w:pPr>
      <w:r w:rsidRPr="009A5046">
        <w:rPr>
          <w:rFonts w:cs="Arial"/>
          <w:sz w:val="22"/>
        </w:rPr>
        <w:t>It will perform the following actions.</w:t>
      </w:r>
    </w:p>
    <w:p w14:paraId="6E329BE9" w14:textId="46A244B3" w:rsidR="00EB7DC7" w:rsidRDefault="00EB7DC7" w:rsidP="00204AAE">
      <w:pPr>
        <w:pStyle w:val="ListParagraph"/>
        <w:numPr>
          <w:ilvl w:val="0"/>
          <w:numId w:val="34"/>
        </w:numPr>
        <w:rPr>
          <w:rFonts w:cs="Arial"/>
          <w:sz w:val="22"/>
        </w:rPr>
      </w:pPr>
      <w:r w:rsidRPr="009A5046">
        <w:rPr>
          <w:rFonts w:cs="Arial"/>
          <w:sz w:val="22"/>
        </w:rPr>
        <w:t xml:space="preserve">Create </w:t>
      </w:r>
      <w:r>
        <w:rPr>
          <w:rFonts w:cs="Arial"/>
          <w:sz w:val="22"/>
        </w:rPr>
        <w:t xml:space="preserve">databse </w:t>
      </w:r>
      <w:r w:rsidR="00266A88">
        <w:rPr>
          <w:rFonts w:cs="Arial"/>
          <w:sz w:val="22"/>
        </w:rPr>
        <w:t>stored procedure</w:t>
      </w:r>
      <w:r>
        <w:rPr>
          <w:rFonts w:cs="Arial"/>
          <w:sz w:val="22"/>
        </w:rPr>
        <w:t xml:space="preserve"> objects in dependency order.</w:t>
      </w:r>
    </w:p>
    <w:p w14:paraId="5B17E374" w14:textId="2ABF9D93" w:rsidR="00EB7DC7" w:rsidRDefault="00EB7DC7" w:rsidP="00533E05">
      <w:pPr>
        <w:rPr>
          <w:rFonts w:cs="Arial"/>
          <w:sz w:val="22"/>
        </w:rPr>
      </w:pPr>
    </w:p>
    <w:p w14:paraId="140CD5F0" w14:textId="77777777" w:rsidR="00EB7DC7" w:rsidRPr="00533E05" w:rsidRDefault="00EB7DC7" w:rsidP="00533E05">
      <w:pPr>
        <w:rPr>
          <w:rFonts w:cs="Arial"/>
          <w:sz w:val="22"/>
        </w:rPr>
      </w:pPr>
    </w:p>
    <w:p w14:paraId="2BA4306C" w14:textId="4D453F5F" w:rsidR="00634408" w:rsidRPr="009A5046" w:rsidRDefault="00634408" w:rsidP="000A2B51">
      <w:pPr>
        <w:pStyle w:val="Heading2"/>
      </w:pPr>
      <w:bookmarkStart w:id="35" w:name="_Toc530054942"/>
      <w:r w:rsidRPr="009A5046">
        <w:t xml:space="preserve">Grant permission to the </w:t>
      </w:r>
      <w:r>
        <w:t>business data mode</w:t>
      </w:r>
      <w:r w:rsidRPr="009A5046">
        <w:t xml:space="preserve"> objects created</w:t>
      </w:r>
      <w:bookmarkEnd w:id="35"/>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29D4A0B" w14:textId="3C8615A4" w:rsidR="00634408" w:rsidRPr="00FE49BA" w:rsidRDefault="00FE49BA" w:rsidP="00204AAE">
      <w:pPr>
        <w:pStyle w:val="ListParagraph"/>
        <w:numPr>
          <w:ilvl w:val="0"/>
          <w:numId w:val="34"/>
        </w:numPr>
        <w:rPr>
          <w:rFonts w:ascii="Courier New" w:hAnsi="Courier New" w:cs="Courier New"/>
          <w:szCs w:val="18"/>
          <w:highlight w:val="yellow"/>
        </w:rPr>
      </w:pPr>
      <w:r w:rsidRPr="00FE49BA">
        <w:rPr>
          <w:rFonts w:ascii="Courier New" w:hAnsi="Courier New" w:cs="Courier New"/>
          <w:szCs w:val="18"/>
          <w:highlight w:val="yellow"/>
        </w:rPr>
        <w:t>CDC_8_grant_cdc_hr.sql</w:t>
      </w:r>
    </w:p>
    <w:p w14:paraId="7EF8F730" w14:textId="77777777" w:rsidR="00FE49BA" w:rsidRPr="009A5046" w:rsidRDefault="00FE49BA"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204AAE">
      <w:pPr>
        <w:pStyle w:val="ListParagraph"/>
        <w:numPr>
          <w:ilvl w:val="0"/>
          <w:numId w:val="35"/>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24B6B690" w:rsidR="00E23F82" w:rsidRDefault="00E23F82" w:rsidP="00E23F82">
      <w:pPr>
        <w:rPr>
          <w:rFonts w:cs="Arial"/>
          <w:sz w:val="22"/>
        </w:rPr>
      </w:pPr>
    </w:p>
    <w:p w14:paraId="5B22BF6F" w14:textId="1E590892" w:rsidR="00747410" w:rsidRPr="009A5046" w:rsidRDefault="00747410" w:rsidP="000A2B51">
      <w:pPr>
        <w:pStyle w:val="Heading2"/>
      </w:pPr>
      <w:bookmarkStart w:id="36" w:name="_Toc530054943"/>
      <w:r>
        <w:t>Create trigger o</w:t>
      </w:r>
      <w:r w:rsidRPr="009A5046">
        <w:t>bjects</w:t>
      </w:r>
      <w:bookmarkEnd w:id="36"/>
    </w:p>
    <w:p w14:paraId="5F16DA84" w14:textId="77777777" w:rsidR="00747410" w:rsidRPr="009A5046" w:rsidRDefault="00747410" w:rsidP="00747410">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AC9E7F4" w14:textId="77777777" w:rsidR="00747410" w:rsidRPr="009A5046" w:rsidRDefault="00747410" w:rsidP="00747410">
      <w:pPr>
        <w:rPr>
          <w:rFonts w:cs="Arial"/>
          <w:sz w:val="22"/>
        </w:rPr>
      </w:pPr>
    </w:p>
    <w:p w14:paraId="2B1AFADA" w14:textId="40C4A2C4" w:rsidR="00747410" w:rsidRPr="004546C8" w:rsidRDefault="004546C8" w:rsidP="00204AAE">
      <w:pPr>
        <w:pStyle w:val="ListParagraph"/>
        <w:numPr>
          <w:ilvl w:val="0"/>
          <w:numId w:val="35"/>
        </w:numPr>
        <w:rPr>
          <w:rFonts w:ascii="Courier New" w:hAnsi="Courier New" w:cs="Courier New"/>
          <w:szCs w:val="18"/>
          <w:highlight w:val="yellow"/>
        </w:rPr>
      </w:pPr>
      <w:r w:rsidRPr="004546C8">
        <w:rPr>
          <w:rFonts w:ascii="Courier New" w:hAnsi="Courier New" w:cs="Courier New"/>
          <w:szCs w:val="18"/>
          <w:highlight w:val="yellow"/>
        </w:rPr>
        <w:t>CDC_9_trigger.sql</w:t>
      </w:r>
    </w:p>
    <w:p w14:paraId="52A50E2C" w14:textId="77777777" w:rsidR="004546C8" w:rsidRPr="009A5046" w:rsidRDefault="004546C8" w:rsidP="00747410">
      <w:pPr>
        <w:rPr>
          <w:rFonts w:cs="Arial"/>
          <w:sz w:val="22"/>
        </w:rPr>
      </w:pPr>
    </w:p>
    <w:p w14:paraId="45163D42" w14:textId="77777777" w:rsidR="00747410" w:rsidRPr="009A5046" w:rsidRDefault="00747410" w:rsidP="00747410">
      <w:pPr>
        <w:rPr>
          <w:rFonts w:cs="Arial"/>
          <w:sz w:val="22"/>
        </w:rPr>
      </w:pPr>
      <w:r w:rsidRPr="009A5046">
        <w:rPr>
          <w:rFonts w:cs="Arial"/>
          <w:sz w:val="22"/>
        </w:rPr>
        <w:t>It will perform the following actions.</w:t>
      </w:r>
    </w:p>
    <w:p w14:paraId="0138F26F" w14:textId="1FC390B1" w:rsidR="00747410" w:rsidRDefault="00747410" w:rsidP="00204AAE">
      <w:pPr>
        <w:pStyle w:val="ListParagraph"/>
        <w:numPr>
          <w:ilvl w:val="0"/>
          <w:numId w:val="34"/>
        </w:numPr>
        <w:rPr>
          <w:rFonts w:cs="Arial"/>
          <w:sz w:val="22"/>
        </w:rPr>
      </w:pPr>
      <w:r w:rsidRPr="009A5046">
        <w:rPr>
          <w:rFonts w:cs="Arial"/>
          <w:sz w:val="22"/>
        </w:rPr>
        <w:t xml:space="preserve">Create </w:t>
      </w:r>
      <w:r>
        <w:rPr>
          <w:rFonts w:cs="Arial"/>
          <w:sz w:val="22"/>
        </w:rPr>
        <w:t>databse stored procedure objects in dependency order.</w:t>
      </w:r>
    </w:p>
    <w:p w14:paraId="2C92A880" w14:textId="4701E7F0" w:rsidR="004546C8" w:rsidRDefault="004546C8" w:rsidP="004546C8">
      <w:pPr>
        <w:rPr>
          <w:rFonts w:cs="Arial"/>
          <w:sz w:val="22"/>
        </w:rPr>
      </w:pPr>
    </w:p>
    <w:p w14:paraId="2F2BCED6" w14:textId="52ABA492" w:rsidR="004546C8" w:rsidRPr="004546C8" w:rsidRDefault="004546C8" w:rsidP="004546C8">
      <w:pPr>
        <w:rPr>
          <w:rFonts w:cs="Arial"/>
          <w:sz w:val="22"/>
        </w:rPr>
      </w:pPr>
      <w:r w:rsidRPr="00A8202D">
        <w:rPr>
          <w:rFonts w:cs="Arial"/>
          <w:i/>
          <w:sz w:val="22"/>
        </w:rPr>
        <w:t>Notes: As of today, November 14, 2018</w:t>
      </w:r>
      <w:r w:rsidR="002C4C19">
        <w:rPr>
          <w:rFonts w:cs="Arial"/>
          <w:i/>
          <w:sz w:val="22"/>
        </w:rPr>
        <w:t xml:space="preserve">, this is a placeholder file. </w:t>
      </w:r>
      <w:r w:rsidRPr="00A8202D">
        <w:rPr>
          <w:rFonts w:cs="Arial"/>
          <w:i/>
          <w:sz w:val="22"/>
        </w:rPr>
        <w:t>So, you can skip this file</w:t>
      </w:r>
    </w:p>
    <w:p w14:paraId="108688A2" w14:textId="77777777" w:rsidR="00747410" w:rsidRPr="00E23F82" w:rsidRDefault="00747410" w:rsidP="00E23F82">
      <w:pPr>
        <w:rPr>
          <w:rFonts w:cs="Arial"/>
          <w:sz w:val="22"/>
        </w:rPr>
      </w:pPr>
    </w:p>
    <w:p w14:paraId="646C6593" w14:textId="77777777" w:rsidR="005F2189" w:rsidRDefault="005F2189" w:rsidP="00C03530">
      <w:pPr>
        <w:rPr>
          <w:rFonts w:cs="Arial"/>
          <w:sz w:val="22"/>
        </w:rPr>
      </w:pPr>
    </w:p>
    <w:p w14:paraId="3D32697A" w14:textId="37FAD590" w:rsidR="009A5046" w:rsidRPr="009A5046" w:rsidRDefault="009A5046" w:rsidP="000A2B51">
      <w:pPr>
        <w:pStyle w:val="Heading2"/>
      </w:pPr>
      <w:bookmarkStart w:id="37" w:name="_Toc530054944"/>
      <w:r w:rsidRPr="009A5046">
        <w:t xml:space="preserve">Grant permission to the </w:t>
      </w:r>
      <w:r w:rsidR="00A251D1">
        <w:t>functions and stored procedure</w:t>
      </w:r>
      <w:r w:rsidRPr="009A5046">
        <w:t xml:space="preserve"> created</w:t>
      </w:r>
      <w:bookmarkEnd w:id="37"/>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49C96A97" w14:textId="7FE6BA19" w:rsidR="009A5046" w:rsidRPr="009A76E3" w:rsidRDefault="009A76E3" w:rsidP="00204AAE">
      <w:pPr>
        <w:pStyle w:val="ListParagraph"/>
        <w:numPr>
          <w:ilvl w:val="0"/>
          <w:numId w:val="34"/>
        </w:numPr>
        <w:rPr>
          <w:rFonts w:ascii="Courier New" w:hAnsi="Courier New" w:cs="Courier New"/>
          <w:szCs w:val="18"/>
        </w:rPr>
      </w:pPr>
      <w:r w:rsidRPr="009A76E3">
        <w:rPr>
          <w:rFonts w:ascii="Courier New" w:hAnsi="Courier New" w:cs="Courier New"/>
          <w:szCs w:val="18"/>
          <w:highlight w:val="yellow"/>
        </w:rPr>
        <w:t>CDC_10_grant_function_sp.sql</w:t>
      </w:r>
    </w:p>
    <w:p w14:paraId="517E5A46" w14:textId="77777777" w:rsidR="009A76E3" w:rsidRPr="009A5046" w:rsidRDefault="009A76E3"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B11A46A" w:rsidR="009A5046" w:rsidRPr="009A5046" w:rsidRDefault="009A5046" w:rsidP="00204AAE">
      <w:pPr>
        <w:pStyle w:val="ListParagraph"/>
        <w:numPr>
          <w:ilvl w:val="0"/>
          <w:numId w:val="35"/>
        </w:numPr>
        <w:rPr>
          <w:rFonts w:cs="Arial"/>
          <w:sz w:val="22"/>
        </w:rPr>
      </w:pPr>
      <w:r w:rsidRPr="009A5046">
        <w:rPr>
          <w:rFonts w:cs="Arial"/>
          <w:sz w:val="22"/>
        </w:rPr>
        <w:t xml:space="preserve">Grant permissions for accessing the newly created </w:t>
      </w:r>
      <w:r w:rsidR="008C7B9D">
        <w:rPr>
          <w:rFonts w:cs="Arial"/>
          <w:sz w:val="22"/>
        </w:rPr>
        <w:t>stored procedure and function</w:t>
      </w:r>
      <w:r w:rsidRPr="009A5046">
        <w:rPr>
          <w:rFonts w:cs="Arial"/>
          <w:sz w:val="22"/>
        </w:rPr>
        <w:t xml:space="preserv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0A2B51">
      <w:pPr>
        <w:pStyle w:val="Heading2"/>
      </w:pPr>
      <w:bookmarkStart w:id="38" w:name="_Toc530054945"/>
      <w:r w:rsidRPr="009A5046">
        <w:t>Insert seed data (a.k.a. day-zero data)</w:t>
      </w:r>
      <w:bookmarkEnd w:id="38"/>
    </w:p>
    <w:p w14:paraId="7E2A1245" w14:textId="0596E1DF" w:rsidR="009A5046" w:rsidRPr="009A5046" w:rsidRDefault="00AA2FC7" w:rsidP="009A5046">
      <w:pPr>
        <w:rPr>
          <w:rFonts w:cs="Arial"/>
          <w:sz w:val="22"/>
        </w:rPr>
      </w:pPr>
      <w:r>
        <w:rPr>
          <w:rFonts w:cs="Arial"/>
          <w:sz w:val="22"/>
        </w:rPr>
        <w:t xml:space="preserve">Using the </w:t>
      </w:r>
      <w:r w:rsidR="00A66817">
        <w:rPr>
          <w:rFonts w:cs="Arial"/>
          <w:sz w:val="22"/>
        </w:rPr>
        <w:t>HHS_CDC</w:t>
      </w:r>
      <w:r w:rsidRPr="009A5046">
        <w:rPr>
          <w:rFonts w:cs="Arial"/>
          <w:sz w:val="22"/>
        </w:rPr>
        <w:t xml:space="preserve">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A3C5A79" w14:textId="645AF3D0" w:rsidR="00AA2FC7"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CDC_101_upload_externallink.sql</w:t>
      </w:r>
    </w:p>
    <w:p w14:paraId="1048504D" w14:textId="7754029D" w:rsidR="00454F79"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CDC_102_upload_lookups.sql</w:t>
      </w: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294D00A7" w:rsidR="009A5046" w:rsidRDefault="009A5046" w:rsidP="00204AAE">
      <w:pPr>
        <w:pStyle w:val="ListParagraph"/>
        <w:numPr>
          <w:ilvl w:val="0"/>
          <w:numId w:val="35"/>
        </w:numPr>
        <w:rPr>
          <w:rFonts w:cs="Arial"/>
          <w:sz w:val="22"/>
        </w:rPr>
      </w:pPr>
      <w:r w:rsidRPr="009A5046">
        <w:rPr>
          <w:rFonts w:cs="Arial"/>
          <w:sz w:val="22"/>
        </w:rPr>
        <w:t xml:space="preserve">Insert the data into </w:t>
      </w:r>
      <w:r w:rsidR="0080329C">
        <w:rPr>
          <w:rFonts w:cs="Arial"/>
          <w:sz w:val="22"/>
        </w:rPr>
        <w:t>external URL links for the Resources tab in CDC HR web form.</w:t>
      </w:r>
    </w:p>
    <w:p w14:paraId="30ED3C4E" w14:textId="77777777" w:rsidR="00AA2FC7" w:rsidRPr="009A5046" w:rsidRDefault="00AA2FC7" w:rsidP="00204AAE">
      <w:pPr>
        <w:pStyle w:val="ListParagraph"/>
        <w:numPr>
          <w:ilvl w:val="0"/>
          <w:numId w:val="35"/>
        </w:numPr>
        <w:rPr>
          <w:rFonts w:cs="Arial"/>
          <w:sz w:val="22"/>
        </w:rPr>
      </w:pPr>
      <w:r w:rsidRPr="009A5046">
        <w:rPr>
          <w:rFonts w:cs="Arial"/>
          <w:sz w:val="22"/>
        </w:rPr>
        <w:t>Insert the initial lookup data into TBL_LOOKUP table, which will be used as part of numerous dropdown fields.</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0A2B51">
      <w:pPr>
        <w:pStyle w:val="Heading2"/>
      </w:pPr>
      <w:bookmarkStart w:id="39" w:name="_Toc530054946"/>
      <w:r w:rsidRPr="009A5046">
        <w:t>BIX deployment</w:t>
      </w:r>
      <w:bookmarkEnd w:id="39"/>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204AAE">
      <w:pPr>
        <w:pStyle w:val="ListParagraph"/>
        <w:numPr>
          <w:ilvl w:val="0"/>
          <w:numId w:val="36"/>
        </w:numPr>
        <w:rPr>
          <w:rFonts w:cs="Arial"/>
          <w:sz w:val="22"/>
        </w:rPr>
      </w:pPr>
      <w:r w:rsidRPr="009A5046">
        <w:rPr>
          <w:rFonts w:cs="Arial"/>
          <w:sz w:val="22"/>
        </w:rPr>
        <w:t>BizFlow Server is installed and BizFlow Server is running.</w:t>
      </w:r>
    </w:p>
    <w:p w14:paraId="68D45798" w14:textId="77777777" w:rsidR="009A5046" w:rsidRPr="009A5046" w:rsidRDefault="009A5046" w:rsidP="00204AAE">
      <w:pPr>
        <w:pStyle w:val="ListParagraph"/>
        <w:numPr>
          <w:ilvl w:val="0"/>
          <w:numId w:val="36"/>
        </w:numPr>
        <w:rPr>
          <w:rFonts w:cs="Arial"/>
          <w:sz w:val="22"/>
        </w:rPr>
      </w:pPr>
      <w:r w:rsidRPr="009A5046">
        <w:rPr>
          <w:rFonts w:cs="Arial"/>
          <w:sz w:val="22"/>
        </w:rPr>
        <w:t>BizFlow Process Studio (BPS) is installed.</w:t>
      </w:r>
    </w:p>
    <w:p w14:paraId="35314127" w14:textId="77777777" w:rsidR="009A5046" w:rsidRPr="009A5046" w:rsidRDefault="009A5046" w:rsidP="00204AAE">
      <w:pPr>
        <w:pStyle w:val="ListParagraph"/>
        <w:numPr>
          <w:ilvl w:val="0"/>
          <w:numId w:val="36"/>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204AAE">
      <w:pPr>
        <w:pStyle w:val="ListParagraph"/>
        <w:numPr>
          <w:ilvl w:val="0"/>
          <w:numId w:val="46"/>
        </w:numPr>
        <w:rPr>
          <w:rFonts w:cs="Arial"/>
          <w:sz w:val="22"/>
        </w:rPr>
      </w:pPr>
      <w:r w:rsidRPr="00344E51">
        <w:rPr>
          <w:rFonts w:cs="Arial"/>
          <w:sz w:val="22"/>
        </w:rPr>
        <w:t>Log in to BizFlow Portal as a system administrator.</w:t>
      </w:r>
    </w:p>
    <w:p w14:paraId="3B69C4DD" w14:textId="2812242B" w:rsidR="00344E51" w:rsidRDefault="00344E51" w:rsidP="00204AAE">
      <w:pPr>
        <w:pStyle w:val="ListParagraph"/>
        <w:numPr>
          <w:ilvl w:val="0"/>
          <w:numId w:val="46"/>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204AAE">
      <w:pPr>
        <w:pStyle w:val="ListParagraph"/>
        <w:numPr>
          <w:ilvl w:val="0"/>
          <w:numId w:val="46"/>
        </w:numPr>
        <w:rPr>
          <w:rFonts w:cs="Arial"/>
          <w:sz w:val="22"/>
        </w:rPr>
      </w:pPr>
      <w:r>
        <w:rPr>
          <w:rFonts w:cs="Arial"/>
          <w:sz w:val="22"/>
        </w:rPr>
        <w:t>Click Authentication on the administration page.</w:t>
      </w:r>
    </w:p>
    <w:p w14:paraId="086703C8" w14:textId="48686059" w:rsidR="00344E51" w:rsidRDefault="00344E51" w:rsidP="00204AAE">
      <w:pPr>
        <w:pStyle w:val="ListParagraph"/>
        <w:numPr>
          <w:ilvl w:val="0"/>
          <w:numId w:val="46"/>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204AAE">
      <w:pPr>
        <w:pStyle w:val="ListParagraph"/>
        <w:numPr>
          <w:ilvl w:val="0"/>
          <w:numId w:val="46"/>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lastRenderedPageBreak/>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6CB73830" w14:textId="52BD7FC4" w:rsidR="00D67323" w:rsidRDefault="00D67323" w:rsidP="00C03530">
      <w:pPr>
        <w:rPr>
          <w:rFonts w:cs="Arial"/>
          <w:sz w:val="22"/>
        </w:rPr>
      </w:pPr>
    </w:p>
    <w:p w14:paraId="4C7EE16B" w14:textId="77777777" w:rsidR="00D67323" w:rsidRDefault="00D67323" w:rsidP="000A2B51">
      <w:pPr>
        <w:pStyle w:val="Heading2"/>
      </w:pPr>
      <w:bookmarkStart w:id="40" w:name="_Ref403398635"/>
      <w:bookmarkStart w:id="41" w:name="_Toc403400844"/>
      <w:bookmarkStart w:id="42" w:name="_Toc530054947"/>
      <w:r>
        <w:t>Configure BizFlow Process Studio</w:t>
      </w:r>
      <w:bookmarkEnd w:id="40"/>
      <w:bookmarkEnd w:id="41"/>
      <w:bookmarkEnd w:id="42"/>
    </w:p>
    <w:p w14:paraId="3A9AAFD2" w14:textId="77777777" w:rsidR="00D67323" w:rsidRDefault="00D67323" w:rsidP="00204AAE">
      <w:pPr>
        <w:pStyle w:val="Bodycopy"/>
        <w:numPr>
          <w:ilvl w:val="0"/>
          <w:numId w:val="65"/>
        </w:numPr>
      </w:pPr>
      <w:r>
        <w:t>From your HHS Laptop, Launch “BizFlow Process Studio”</w:t>
      </w:r>
    </w:p>
    <w:p w14:paraId="5B57DEFC" w14:textId="77777777" w:rsidR="00D67323" w:rsidRDefault="00D67323" w:rsidP="00204AAE">
      <w:pPr>
        <w:pStyle w:val="Bodycopy"/>
        <w:numPr>
          <w:ilvl w:val="0"/>
          <w:numId w:val="65"/>
        </w:numPr>
      </w:pPr>
      <w:r>
        <w:t>Click “BizFlow Server” from the File -&gt; New from the menu of BizFlow Process Studio</w:t>
      </w:r>
    </w:p>
    <w:p w14:paraId="55123F44" w14:textId="77777777" w:rsidR="00D67323" w:rsidRDefault="00D67323" w:rsidP="00D67323">
      <w:pPr>
        <w:pStyle w:val="Bodycopy"/>
        <w:ind w:left="720"/>
      </w:pPr>
    </w:p>
    <w:p w14:paraId="3811E5C0" w14:textId="77777777" w:rsidR="00D67323" w:rsidRDefault="00D67323" w:rsidP="00D67323">
      <w:pPr>
        <w:pStyle w:val="Bodycopy"/>
        <w:ind w:left="720"/>
      </w:pPr>
      <w:r>
        <w:rPr>
          <w:noProof/>
        </w:rPr>
        <w:lastRenderedPageBreak/>
        <w:drawing>
          <wp:inline distT="0" distB="0" distL="0" distR="0" wp14:anchorId="32E0E9A7" wp14:editId="79706882">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1A7CC9F" w14:textId="77777777" w:rsidR="00D67323" w:rsidRDefault="00D67323" w:rsidP="00D67323">
      <w:pPr>
        <w:pStyle w:val="Bodycopy"/>
        <w:ind w:left="720"/>
      </w:pPr>
    </w:p>
    <w:p w14:paraId="3D61A962" w14:textId="77777777" w:rsidR="00D67323" w:rsidRDefault="00D67323" w:rsidP="00204AAE">
      <w:pPr>
        <w:pStyle w:val="Bodycopy"/>
        <w:numPr>
          <w:ilvl w:val="0"/>
          <w:numId w:val="65"/>
        </w:numPr>
      </w:pPr>
      <w:r>
        <w:t>Enter “HHS Prod” in “Server Alias”. This will be displayed in left pang.</w:t>
      </w:r>
    </w:p>
    <w:p w14:paraId="66ABE23A" w14:textId="77777777" w:rsidR="00D67323" w:rsidRDefault="00D67323" w:rsidP="00204AAE">
      <w:pPr>
        <w:pStyle w:val="Bodycopy"/>
        <w:numPr>
          <w:ilvl w:val="0"/>
          <w:numId w:val="65"/>
        </w:numPr>
      </w:pPr>
      <w:r>
        <w:t>Enter “hrts.prod.hhs.gov” in “Server Name or IP”</w:t>
      </w:r>
    </w:p>
    <w:p w14:paraId="6B12ABCD" w14:textId="77777777" w:rsidR="00D67323" w:rsidRDefault="00D67323" w:rsidP="00204AAE">
      <w:pPr>
        <w:pStyle w:val="Bodycopy"/>
        <w:numPr>
          <w:ilvl w:val="0"/>
          <w:numId w:val="65"/>
        </w:numPr>
      </w:pPr>
      <w:r>
        <w:t>Enter 7201 in “Server Port”.</w:t>
      </w:r>
    </w:p>
    <w:p w14:paraId="4655C46B" w14:textId="77777777" w:rsidR="00D67323" w:rsidRDefault="00D67323" w:rsidP="00204AAE">
      <w:pPr>
        <w:pStyle w:val="Bodycopy"/>
        <w:numPr>
          <w:ilvl w:val="0"/>
          <w:numId w:val="65"/>
        </w:numPr>
      </w:pPr>
      <w:r>
        <w:t>Web Server URL will be automatically filled in. This URL should be like following.</w:t>
      </w:r>
    </w:p>
    <w:p w14:paraId="635D1AE7" w14:textId="77777777" w:rsidR="00D67323" w:rsidRDefault="00D67323" w:rsidP="00D67323">
      <w:pPr>
        <w:pStyle w:val="Bodycopy"/>
        <w:ind w:left="720"/>
      </w:pPr>
      <w:r>
        <w:t>http://hrts.prod.hhs.gov:8080/bizflow</w:t>
      </w:r>
    </w:p>
    <w:p w14:paraId="05DE0E8D" w14:textId="77777777" w:rsidR="00D67323" w:rsidRDefault="00D67323" w:rsidP="00204AAE">
      <w:pPr>
        <w:pStyle w:val="Bodycopy"/>
        <w:numPr>
          <w:ilvl w:val="0"/>
          <w:numId w:val="65"/>
        </w:numPr>
      </w:pPr>
      <w:r>
        <w:t>Click “OK”</w:t>
      </w:r>
    </w:p>
    <w:p w14:paraId="4ADB6615" w14:textId="0ABE289F" w:rsidR="00D67323" w:rsidRDefault="00D67323" w:rsidP="00C03530">
      <w:pPr>
        <w:rPr>
          <w:rFonts w:cs="Arial"/>
          <w:sz w:val="22"/>
        </w:rPr>
      </w:pPr>
    </w:p>
    <w:p w14:paraId="3C29020D" w14:textId="13E42770" w:rsidR="00D67323" w:rsidRDefault="00D67323" w:rsidP="00C03530">
      <w:pPr>
        <w:rPr>
          <w:rFonts w:cs="Arial"/>
          <w:sz w:val="22"/>
        </w:rPr>
      </w:pPr>
    </w:p>
    <w:p w14:paraId="32C9BB19" w14:textId="66611FDE" w:rsidR="00D67323" w:rsidRDefault="00D67323" w:rsidP="00C03530">
      <w:pPr>
        <w:rPr>
          <w:rFonts w:cs="Arial"/>
          <w:sz w:val="22"/>
        </w:rPr>
      </w:pPr>
    </w:p>
    <w:p w14:paraId="3710696E" w14:textId="77777777" w:rsidR="00D67323" w:rsidRDefault="00D67323" w:rsidP="00C03530">
      <w:pPr>
        <w:rPr>
          <w:rFonts w:cs="Arial"/>
          <w:sz w:val="22"/>
        </w:rPr>
      </w:pPr>
    </w:p>
    <w:p w14:paraId="0E470644" w14:textId="77777777" w:rsidR="009A5046" w:rsidRPr="009A5046" w:rsidRDefault="009A5046" w:rsidP="00204AAE">
      <w:pPr>
        <w:pStyle w:val="ListParagraph"/>
        <w:numPr>
          <w:ilvl w:val="0"/>
          <w:numId w:val="38"/>
        </w:numPr>
        <w:rPr>
          <w:sz w:val="20"/>
          <w:szCs w:val="20"/>
        </w:rPr>
      </w:pPr>
      <w:r w:rsidRPr="009A5046">
        <w:rPr>
          <w:sz w:val="20"/>
          <w:szCs w:val="20"/>
        </w:rPr>
        <w:t>Step1 – Register BizFlow server to BPS</w:t>
      </w:r>
    </w:p>
    <w:p w14:paraId="55C804D7" w14:textId="77777777" w:rsidR="009A5046" w:rsidRPr="009A5046" w:rsidRDefault="009A5046" w:rsidP="00204AAE">
      <w:pPr>
        <w:pStyle w:val="ListParagraph"/>
        <w:numPr>
          <w:ilvl w:val="1"/>
          <w:numId w:val="37"/>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204AAE">
      <w:pPr>
        <w:pStyle w:val="ListParagraph"/>
        <w:numPr>
          <w:ilvl w:val="1"/>
          <w:numId w:val="37"/>
        </w:numPr>
      </w:pPr>
      <w:r>
        <w:t>Provide Server information.</w:t>
      </w:r>
    </w:p>
    <w:p w14:paraId="38E8C871" w14:textId="05B2F486" w:rsidR="009A5046" w:rsidRDefault="009A5046" w:rsidP="009A5046">
      <w:pPr>
        <w:pStyle w:val="ListParagraph"/>
        <w:numPr>
          <w:ilvl w:val="0"/>
          <w:numId w:val="0"/>
        </w:numPr>
        <w:ind w:left="1440"/>
      </w:pPr>
    </w:p>
    <w:p w14:paraId="43B02725" w14:textId="44EF3323" w:rsidR="00A577B6" w:rsidRDefault="00A577B6" w:rsidP="009A5046">
      <w:pPr>
        <w:pStyle w:val="ListParagraph"/>
        <w:numPr>
          <w:ilvl w:val="0"/>
          <w:numId w:val="0"/>
        </w:numPr>
        <w:ind w:left="1440"/>
      </w:pPr>
      <w:r>
        <w:rPr>
          <w:noProof/>
        </w:rPr>
        <w:drawing>
          <wp:inline distT="0" distB="0" distL="0" distR="0" wp14:anchorId="3EEC3F69" wp14:editId="58D67452">
            <wp:extent cx="3516354" cy="36766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078" cy="3677407"/>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204AAE">
      <w:pPr>
        <w:pStyle w:val="ListParagraph"/>
        <w:numPr>
          <w:ilvl w:val="0"/>
          <w:numId w:val="38"/>
        </w:numPr>
        <w:rPr>
          <w:sz w:val="20"/>
          <w:szCs w:val="20"/>
        </w:rPr>
      </w:pPr>
      <w:r w:rsidRPr="009A5046">
        <w:rPr>
          <w:sz w:val="20"/>
          <w:szCs w:val="20"/>
        </w:rPr>
        <w:t xml:space="preserve">Step 2 - Log on to BizFlow Server. </w:t>
      </w:r>
    </w:p>
    <w:p w14:paraId="23E6E373" w14:textId="77777777" w:rsidR="009A5046" w:rsidRPr="00F77C1B" w:rsidRDefault="009A5046" w:rsidP="00204AAE">
      <w:pPr>
        <w:pStyle w:val="ListParagraph"/>
        <w:numPr>
          <w:ilvl w:val="0"/>
          <w:numId w:val="42"/>
        </w:numPr>
        <w:rPr>
          <w:sz w:val="20"/>
          <w:szCs w:val="20"/>
        </w:rPr>
      </w:pPr>
      <w:r w:rsidRPr="00F77C1B">
        <w:rPr>
          <w:sz w:val="20"/>
          <w:szCs w:val="20"/>
        </w:rPr>
        <w:t xml:space="preserve">This user needs to have “General Administrator” and “Designer” license. </w:t>
      </w:r>
    </w:p>
    <w:p w14:paraId="6BB0783C" w14:textId="31348E9C" w:rsidR="009A5046" w:rsidRDefault="00062103" w:rsidP="009A5046">
      <w:pPr>
        <w:pStyle w:val="ListParagraph"/>
        <w:numPr>
          <w:ilvl w:val="0"/>
          <w:numId w:val="0"/>
        </w:numPr>
        <w:ind w:left="720"/>
      </w:pPr>
      <w:r>
        <w:rPr>
          <w:noProof/>
        </w:rPr>
        <w:lastRenderedPageBreak/>
        <w:drawing>
          <wp:inline distT="0" distB="0" distL="0" distR="0" wp14:anchorId="484FB430" wp14:editId="4FA332A5">
            <wp:extent cx="4359721" cy="29337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1328" cy="2934781"/>
                    </a:xfrm>
                    <a:prstGeom prst="rect">
                      <a:avLst/>
                    </a:prstGeom>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204AAE">
      <w:pPr>
        <w:pStyle w:val="ListParagraph"/>
        <w:numPr>
          <w:ilvl w:val="0"/>
          <w:numId w:val="38"/>
        </w:numPr>
        <w:rPr>
          <w:sz w:val="20"/>
          <w:szCs w:val="20"/>
        </w:rPr>
      </w:pPr>
      <w:r w:rsidRPr="009A5046">
        <w:rPr>
          <w:sz w:val="20"/>
          <w:szCs w:val="20"/>
        </w:rPr>
        <w:t>Step 3 - Click “Import” button.</w:t>
      </w:r>
    </w:p>
    <w:p w14:paraId="2BA5F35A" w14:textId="3EADC766" w:rsidR="009A5046" w:rsidRDefault="00062103" w:rsidP="009A5046">
      <w:pPr>
        <w:pStyle w:val="ListParagraph"/>
        <w:numPr>
          <w:ilvl w:val="0"/>
          <w:numId w:val="0"/>
        </w:numPr>
        <w:ind w:left="720"/>
      </w:pPr>
      <w:r>
        <w:rPr>
          <w:noProof/>
        </w:rPr>
        <w:drawing>
          <wp:inline distT="0" distB="0" distL="0" distR="0" wp14:anchorId="2BC7704B" wp14:editId="4D03AAFE">
            <wp:extent cx="4629150" cy="18550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1364" cy="1855976"/>
                    </a:xfrm>
                    <a:prstGeom prst="rect">
                      <a:avLst/>
                    </a:prstGeom>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204AAE">
      <w:pPr>
        <w:pStyle w:val="ListParagraph"/>
        <w:numPr>
          <w:ilvl w:val="0"/>
          <w:numId w:val="38"/>
        </w:numPr>
        <w:rPr>
          <w:sz w:val="20"/>
          <w:szCs w:val="20"/>
        </w:rPr>
      </w:pPr>
      <w:r w:rsidRPr="009A5046">
        <w:rPr>
          <w:sz w:val="20"/>
          <w:szCs w:val="20"/>
        </w:rPr>
        <w:t>Step 4 - Select BizFlow BIX file.</w:t>
      </w:r>
    </w:p>
    <w:p w14:paraId="6291D890" w14:textId="113E62F0" w:rsidR="009A5046" w:rsidRDefault="009A5046" w:rsidP="00204AAE">
      <w:pPr>
        <w:pStyle w:val="ListParagraph"/>
        <w:numPr>
          <w:ilvl w:val="0"/>
          <w:numId w:val="40"/>
        </w:numPr>
        <w:rPr>
          <w:sz w:val="20"/>
          <w:szCs w:val="20"/>
        </w:rPr>
      </w:pPr>
      <w:r w:rsidRPr="009A5046">
        <w:rPr>
          <w:sz w:val="20"/>
          <w:szCs w:val="20"/>
        </w:rPr>
        <w:t xml:space="preserve">Select proper server alias name in “Target Server” section. </w:t>
      </w:r>
    </w:p>
    <w:p w14:paraId="21664B09" w14:textId="1ABD2EBB" w:rsidR="00A96464" w:rsidRPr="00152E5B" w:rsidRDefault="00A96464" w:rsidP="00204AAE">
      <w:pPr>
        <w:pStyle w:val="ListParagraph"/>
        <w:numPr>
          <w:ilvl w:val="1"/>
          <w:numId w:val="40"/>
        </w:numPr>
        <w:rPr>
          <w:sz w:val="20"/>
          <w:szCs w:val="20"/>
          <w:u w:val="single"/>
        </w:rPr>
      </w:pPr>
      <w:r w:rsidRPr="00152E5B">
        <w:rPr>
          <w:sz w:val="20"/>
          <w:szCs w:val="20"/>
          <w:u w:val="single"/>
        </w:rPr>
        <w:t>This is very important to make sure that you logged into right target server.</w:t>
      </w:r>
    </w:p>
    <w:p w14:paraId="102DF883" w14:textId="3CAD52F6" w:rsidR="009A5046" w:rsidRPr="009A5046" w:rsidRDefault="009A5046" w:rsidP="00204AAE">
      <w:pPr>
        <w:pStyle w:val="ListParagraph"/>
        <w:numPr>
          <w:ilvl w:val="0"/>
          <w:numId w:val="40"/>
        </w:numPr>
        <w:rPr>
          <w:sz w:val="20"/>
          <w:szCs w:val="20"/>
        </w:rPr>
      </w:pPr>
      <w:r w:rsidRPr="009A5046">
        <w:rPr>
          <w:sz w:val="20"/>
          <w:szCs w:val="20"/>
        </w:rPr>
        <w:t>Click “Browse” button and select “</w:t>
      </w:r>
      <w:r w:rsidR="00E96BBC" w:rsidRPr="00E96BBC">
        <w:rPr>
          <w:sz w:val="20"/>
          <w:szCs w:val="20"/>
          <w:highlight w:val="yellow"/>
        </w:rPr>
        <w:t>CDC_EWITS2.bix</w:t>
      </w:r>
      <w:r w:rsidRPr="009A5046">
        <w:rPr>
          <w:sz w:val="20"/>
          <w:szCs w:val="20"/>
        </w:rPr>
        <w:t>” file.</w:t>
      </w:r>
    </w:p>
    <w:p w14:paraId="4EA37828" w14:textId="77777777" w:rsidR="009A5046" w:rsidRPr="009A5046" w:rsidRDefault="009A5046" w:rsidP="00204AAE">
      <w:pPr>
        <w:pStyle w:val="ListParagraph"/>
        <w:numPr>
          <w:ilvl w:val="0"/>
          <w:numId w:val="40"/>
        </w:numPr>
        <w:rPr>
          <w:sz w:val="20"/>
          <w:szCs w:val="20"/>
        </w:rPr>
      </w:pPr>
      <w:r w:rsidRPr="009A5046">
        <w:rPr>
          <w:sz w:val="20"/>
          <w:szCs w:val="20"/>
        </w:rPr>
        <w:t>Click “Next” button.</w:t>
      </w:r>
    </w:p>
    <w:p w14:paraId="704563B4" w14:textId="5A2AE896" w:rsidR="009A5046" w:rsidRDefault="00062103" w:rsidP="009A5046">
      <w:pPr>
        <w:pStyle w:val="ListParagraph"/>
        <w:numPr>
          <w:ilvl w:val="0"/>
          <w:numId w:val="0"/>
        </w:numPr>
        <w:ind w:left="720"/>
      </w:pPr>
      <w:r>
        <w:rPr>
          <w:noProof/>
        </w:rPr>
        <w:lastRenderedPageBreak/>
        <w:drawing>
          <wp:inline distT="0" distB="0" distL="0" distR="0" wp14:anchorId="3B29A2A0" wp14:editId="5AE98BDB">
            <wp:extent cx="3867150"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439" cy="3317519"/>
                    </a:xfrm>
                    <a:prstGeom prst="rect">
                      <a:avLst/>
                    </a:prstGeom>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33AAE336" w:rsidR="009A5046" w:rsidRPr="009A5046" w:rsidRDefault="009A5046" w:rsidP="00204AAE">
      <w:pPr>
        <w:pStyle w:val="ListParagraph"/>
        <w:numPr>
          <w:ilvl w:val="0"/>
          <w:numId w:val="38"/>
        </w:numPr>
        <w:rPr>
          <w:sz w:val="20"/>
          <w:szCs w:val="20"/>
        </w:rPr>
      </w:pPr>
      <w:r w:rsidRPr="009A5046">
        <w:rPr>
          <w:sz w:val="20"/>
          <w:szCs w:val="20"/>
        </w:rPr>
        <w:t>Step 5 - Click “+” icon to expand items and select “/Operational Environment/User Co</w:t>
      </w:r>
      <w:r w:rsidR="00E96BBC">
        <w:rPr>
          <w:sz w:val="20"/>
          <w:szCs w:val="20"/>
        </w:rPr>
        <w:t>nfiguration/Authentication/Root</w:t>
      </w:r>
      <w:r w:rsidRPr="009A5046">
        <w:rPr>
          <w:sz w:val="20"/>
          <w:szCs w:val="20"/>
        </w:rPr>
        <w:t>”.</w:t>
      </w:r>
    </w:p>
    <w:p w14:paraId="2C41930F" w14:textId="0B783FCD" w:rsidR="009A5046" w:rsidRDefault="00062103" w:rsidP="009A5046">
      <w:pPr>
        <w:pStyle w:val="ListParagraph"/>
        <w:numPr>
          <w:ilvl w:val="0"/>
          <w:numId w:val="0"/>
        </w:numPr>
        <w:ind w:left="720"/>
      </w:pPr>
      <w:r>
        <w:rPr>
          <w:noProof/>
        </w:rPr>
        <w:drawing>
          <wp:inline distT="0" distB="0" distL="0" distR="0" wp14:anchorId="1F346129" wp14:editId="686901FF">
            <wp:extent cx="4305300" cy="357636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6777" cy="3577587"/>
                    </a:xfrm>
                    <a:prstGeom prst="rect">
                      <a:avLst/>
                    </a:prstGeom>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204AAE">
      <w:pPr>
        <w:pStyle w:val="ListParagraph"/>
        <w:numPr>
          <w:ilvl w:val="0"/>
          <w:numId w:val="38"/>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204AAE">
      <w:pPr>
        <w:pStyle w:val="ListParagraph"/>
        <w:numPr>
          <w:ilvl w:val="0"/>
          <w:numId w:val="41"/>
        </w:numPr>
        <w:rPr>
          <w:sz w:val="20"/>
          <w:szCs w:val="20"/>
        </w:rPr>
      </w:pPr>
      <w:r w:rsidRPr="009A5046">
        <w:rPr>
          <w:sz w:val="20"/>
          <w:szCs w:val="20"/>
        </w:rPr>
        <w:lastRenderedPageBreak/>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75C85D80" w:rsidR="009A5046" w:rsidRDefault="00F206A9" w:rsidP="00E619D5">
      <w:pPr>
        <w:ind w:firstLine="567"/>
      </w:pPr>
      <w:r>
        <w:rPr>
          <w:noProof/>
        </w:rPr>
        <w:drawing>
          <wp:inline distT="0" distB="0" distL="0" distR="0" wp14:anchorId="22B7F588" wp14:editId="7C6E3D0C">
            <wp:extent cx="3657061" cy="3076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068" cy="3081629"/>
                    </a:xfrm>
                    <a:prstGeom prst="rect">
                      <a:avLst/>
                    </a:prstGeom>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204AAE">
      <w:pPr>
        <w:pStyle w:val="ListParagraph"/>
        <w:numPr>
          <w:ilvl w:val="0"/>
          <w:numId w:val="38"/>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15A24BD9" w:rsidR="00E619D5" w:rsidRDefault="00F206A9" w:rsidP="00E619D5">
      <w:pPr>
        <w:ind w:firstLine="720"/>
      </w:pPr>
      <w:r>
        <w:rPr>
          <w:noProof/>
        </w:rPr>
        <w:drawing>
          <wp:inline distT="0" distB="0" distL="0" distR="0" wp14:anchorId="5203F9F0" wp14:editId="16262A61">
            <wp:extent cx="3614820" cy="30670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8136" cy="3069864"/>
                    </a:xfrm>
                    <a:prstGeom prst="rect">
                      <a:avLst/>
                    </a:prstGeom>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6128C986" w:rsidR="009A5046" w:rsidRPr="00F77C1B" w:rsidRDefault="009A5046" w:rsidP="00204AAE">
      <w:pPr>
        <w:pStyle w:val="ListParagraph"/>
        <w:numPr>
          <w:ilvl w:val="0"/>
          <w:numId w:val="38"/>
        </w:numPr>
        <w:rPr>
          <w:sz w:val="20"/>
          <w:szCs w:val="20"/>
        </w:rPr>
      </w:pPr>
      <w:r w:rsidRPr="00F77C1B">
        <w:rPr>
          <w:sz w:val="20"/>
          <w:szCs w:val="20"/>
        </w:rPr>
        <w:t>Step 8 - All user group under “/Operational Environment/User Configuration/User Group/</w:t>
      </w:r>
      <w:r w:rsidR="00081734">
        <w:rPr>
          <w:sz w:val="20"/>
          <w:szCs w:val="20"/>
        </w:rPr>
        <w:t>CDC</w:t>
      </w:r>
      <w:r w:rsidRPr="00F77C1B">
        <w:rPr>
          <w:sz w:val="20"/>
          <w:szCs w:val="20"/>
        </w:rPr>
        <w:t>” should have “Yes” in “Import” column.</w:t>
      </w:r>
    </w:p>
    <w:p w14:paraId="14B07B9D" w14:textId="5818BC89" w:rsidR="009A5046" w:rsidRDefault="009A5046" w:rsidP="00F77C1B">
      <w:pPr>
        <w:pStyle w:val="ListParagraph"/>
        <w:numPr>
          <w:ilvl w:val="0"/>
          <w:numId w:val="0"/>
        </w:numPr>
        <w:ind w:left="720"/>
      </w:pPr>
    </w:p>
    <w:p w14:paraId="7E507628" w14:textId="1D8B7B6C" w:rsidR="00381CBE" w:rsidRDefault="00381CBE" w:rsidP="00F77C1B">
      <w:pPr>
        <w:pStyle w:val="ListParagraph"/>
        <w:numPr>
          <w:ilvl w:val="0"/>
          <w:numId w:val="0"/>
        </w:numPr>
        <w:ind w:left="720"/>
      </w:pPr>
      <w:r>
        <w:rPr>
          <w:noProof/>
        </w:rPr>
        <w:drawing>
          <wp:inline distT="0" distB="0" distL="0" distR="0" wp14:anchorId="0B0AB109" wp14:editId="522149FE">
            <wp:extent cx="3744595" cy="3137534"/>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0117" cy="3142161"/>
                    </a:xfrm>
                    <a:prstGeom prst="rect">
                      <a:avLst/>
                    </a:prstGeom>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9ED6012" w:rsidR="009A5046" w:rsidRPr="00F77C1B" w:rsidRDefault="009A5046" w:rsidP="00204AAE">
      <w:pPr>
        <w:pStyle w:val="ListParagraph"/>
        <w:numPr>
          <w:ilvl w:val="0"/>
          <w:numId w:val="38"/>
        </w:numPr>
        <w:rPr>
          <w:sz w:val="20"/>
          <w:szCs w:val="20"/>
        </w:rPr>
      </w:pPr>
      <w:r w:rsidRPr="00F77C1B">
        <w:rPr>
          <w:sz w:val="20"/>
          <w:szCs w:val="20"/>
        </w:rPr>
        <w:t>Step 9 - All Process Definitions under “/Operational Environment/Process Execution/Process Definition/Process Definitions/</w:t>
      </w:r>
      <w:r w:rsidR="00E12E36">
        <w:rPr>
          <w:sz w:val="20"/>
          <w:szCs w:val="20"/>
        </w:rPr>
        <w:t>CDC</w:t>
      </w:r>
      <w:r w:rsidRPr="00F77C1B">
        <w:rPr>
          <w:sz w:val="20"/>
          <w:szCs w:val="20"/>
        </w:rPr>
        <w:t>” should have “Yes” in “Import” column.</w:t>
      </w:r>
    </w:p>
    <w:p w14:paraId="53934DC6" w14:textId="32C68406" w:rsidR="009A5046" w:rsidRDefault="00520E64" w:rsidP="00F77C1B">
      <w:pPr>
        <w:pStyle w:val="ListParagraph"/>
        <w:numPr>
          <w:ilvl w:val="0"/>
          <w:numId w:val="0"/>
        </w:numPr>
        <w:ind w:left="720"/>
      </w:pPr>
      <w:r>
        <w:rPr>
          <w:noProof/>
        </w:rPr>
        <w:drawing>
          <wp:inline distT="0" distB="0" distL="0" distR="0" wp14:anchorId="04C398C0" wp14:editId="158F55B3">
            <wp:extent cx="3775919"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69" cy="3243260"/>
                    </a:xfrm>
                    <a:prstGeom prst="rect">
                      <a:avLst/>
                    </a:prstGeom>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204AAE">
      <w:pPr>
        <w:pStyle w:val="ListParagraph"/>
        <w:numPr>
          <w:ilvl w:val="0"/>
          <w:numId w:val="38"/>
        </w:numPr>
        <w:rPr>
          <w:sz w:val="20"/>
          <w:szCs w:val="20"/>
        </w:rPr>
      </w:pPr>
      <w:r w:rsidRPr="00F77C1B">
        <w:rPr>
          <w:sz w:val="20"/>
          <w:szCs w:val="20"/>
        </w:rPr>
        <w:lastRenderedPageBreak/>
        <w:t>Step 10 - Application</w:t>
      </w:r>
    </w:p>
    <w:p w14:paraId="2A5542B1" w14:textId="77777777" w:rsidR="00BF56C8" w:rsidRDefault="00BF56C8" w:rsidP="00204AAE">
      <w:pPr>
        <w:pStyle w:val="ListParagraph"/>
        <w:numPr>
          <w:ilvl w:val="0"/>
          <w:numId w:val="43"/>
        </w:numPr>
        <w:rPr>
          <w:sz w:val="20"/>
          <w:szCs w:val="20"/>
        </w:rPr>
      </w:pPr>
    </w:p>
    <w:p w14:paraId="5D7A3DF7" w14:textId="40C8F6E5" w:rsidR="00BF56C8" w:rsidRDefault="00BF56C8" w:rsidP="00204AAE">
      <w:pPr>
        <w:pStyle w:val="ListParagraph"/>
        <w:numPr>
          <w:ilvl w:val="0"/>
          <w:numId w:val="43"/>
        </w:numPr>
        <w:rPr>
          <w:sz w:val="20"/>
          <w:szCs w:val="20"/>
        </w:rPr>
      </w:pPr>
      <w:r>
        <w:rPr>
          <w:sz w:val="20"/>
          <w:szCs w:val="20"/>
        </w:rPr>
        <w:t xml:space="preserve">Expand </w:t>
      </w:r>
      <w:r w:rsidRPr="00F77C1B">
        <w:rPr>
          <w:sz w:val="20"/>
          <w:szCs w:val="20"/>
        </w:rPr>
        <w:t>Operational Envi</w:t>
      </w:r>
      <w:r>
        <w:rPr>
          <w:sz w:val="20"/>
          <w:szCs w:val="20"/>
        </w:rPr>
        <w:t>ronment/Application/Application</w:t>
      </w:r>
    </w:p>
    <w:p w14:paraId="78B496AA" w14:textId="3CBDE8DC" w:rsidR="00BF56C8" w:rsidRDefault="00BF56C8" w:rsidP="00204AAE">
      <w:pPr>
        <w:pStyle w:val="ListParagraph"/>
        <w:numPr>
          <w:ilvl w:val="0"/>
          <w:numId w:val="43"/>
        </w:numPr>
        <w:rPr>
          <w:sz w:val="20"/>
          <w:szCs w:val="20"/>
        </w:rPr>
      </w:pPr>
      <w:r>
        <w:rPr>
          <w:sz w:val="20"/>
          <w:szCs w:val="20"/>
        </w:rPr>
        <w:t>Check the port number of application is correct. If port number is different, click on ;Find and Replace’ button to replace the URL to correct port number.</w:t>
      </w:r>
    </w:p>
    <w:p w14:paraId="68163AB4" w14:textId="474DFB7B" w:rsidR="00BF56C8" w:rsidRDefault="00BF56C8" w:rsidP="00204AAE">
      <w:pPr>
        <w:pStyle w:val="ListParagraph"/>
        <w:numPr>
          <w:ilvl w:val="1"/>
          <w:numId w:val="43"/>
        </w:numPr>
        <w:rPr>
          <w:sz w:val="20"/>
          <w:szCs w:val="20"/>
        </w:rPr>
      </w:pPr>
      <w:r>
        <w:rPr>
          <w:sz w:val="20"/>
          <w:szCs w:val="20"/>
        </w:rPr>
        <w:t>As of November 14, 2018, Tomcat port numbers are</w:t>
      </w:r>
    </w:p>
    <w:p w14:paraId="15B56CA9" w14:textId="55E1526B" w:rsidR="00BF56C8" w:rsidRDefault="00BF56C8" w:rsidP="00204AAE">
      <w:pPr>
        <w:pStyle w:val="ListParagraph"/>
        <w:numPr>
          <w:ilvl w:val="2"/>
          <w:numId w:val="43"/>
        </w:numPr>
        <w:rPr>
          <w:sz w:val="20"/>
          <w:szCs w:val="20"/>
        </w:rPr>
      </w:pPr>
      <w:r>
        <w:rPr>
          <w:sz w:val="20"/>
          <w:szCs w:val="20"/>
        </w:rPr>
        <w:t>DEV: 8080</w:t>
      </w:r>
    </w:p>
    <w:p w14:paraId="4023AE5C" w14:textId="05C809CD" w:rsidR="00BF56C8" w:rsidRDefault="00BF56C8" w:rsidP="00204AAE">
      <w:pPr>
        <w:pStyle w:val="ListParagraph"/>
        <w:numPr>
          <w:ilvl w:val="2"/>
          <w:numId w:val="43"/>
        </w:numPr>
        <w:rPr>
          <w:sz w:val="20"/>
          <w:szCs w:val="20"/>
        </w:rPr>
      </w:pPr>
      <w:r>
        <w:rPr>
          <w:sz w:val="20"/>
          <w:szCs w:val="20"/>
        </w:rPr>
        <w:t>QA: 9080</w:t>
      </w:r>
    </w:p>
    <w:p w14:paraId="662CB478" w14:textId="489C617B" w:rsidR="00BF56C8" w:rsidRDefault="00BF56C8" w:rsidP="00204AAE">
      <w:pPr>
        <w:pStyle w:val="ListParagraph"/>
        <w:numPr>
          <w:ilvl w:val="2"/>
          <w:numId w:val="43"/>
        </w:numPr>
        <w:rPr>
          <w:sz w:val="20"/>
          <w:szCs w:val="20"/>
        </w:rPr>
      </w:pPr>
      <w:r>
        <w:rPr>
          <w:sz w:val="20"/>
          <w:szCs w:val="20"/>
        </w:rPr>
        <w:t>PROD: 8080</w:t>
      </w:r>
    </w:p>
    <w:p w14:paraId="7D6C2913" w14:textId="6CF2ABE4" w:rsidR="00BF56C8" w:rsidRDefault="00C905A9" w:rsidP="00C905A9">
      <w:pPr>
        <w:pStyle w:val="ListParagraph"/>
        <w:numPr>
          <w:ilvl w:val="0"/>
          <w:numId w:val="0"/>
        </w:numPr>
        <w:ind w:left="1440"/>
        <w:rPr>
          <w:sz w:val="20"/>
          <w:szCs w:val="20"/>
        </w:rPr>
      </w:pPr>
      <w:r>
        <w:rPr>
          <w:noProof/>
        </w:rPr>
        <w:drawing>
          <wp:inline distT="0" distB="0" distL="0" distR="0" wp14:anchorId="34B94191" wp14:editId="42151558">
            <wp:extent cx="3952875" cy="32961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6647" cy="3299299"/>
                    </a:xfrm>
                    <a:prstGeom prst="rect">
                      <a:avLst/>
                    </a:prstGeom>
                  </pic:spPr>
                </pic:pic>
              </a:graphicData>
            </a:graphic>
          </wp:inline>
        </w:drawing>
      </w:r>
    </w:p>
    <w:p w14:paraId="7D46B0F7" w14:textId="77777777" w:rsidR="004C63CB" w:rsidRDefault="004C63CB" w:rsidP="004C63CB">
      <w:pPr>
        <w:pStyle w:val="ListParagraph"/>
        <w:numPr>
          <w:ilvl w:val="0"/>
          <w:numId w:val="0"/>
        </w:numPr>
        <w:ind w:left="720"/>
        <w:rPr>
          <w:sz w:val="20"/>
          <w:szCs w:val="20"/>
        </w:rPr>
      </w:pPr>
    </w:p>
    <w:p w14:paraId="2C83F14B" w14:textId="3D591468" w:rsidR="009A5046" w:rsidRPr="00AD53AF" w:rsidRDefault="00AD53AF" w:rsidP="00204AAE">
      <w:pPr>
        <w:pStyle w:val="ListParagraph"/>
        <w:numPr>
          <w:ilvl w:val="0"/>
          <w:numId w:val="38"/>
        </w:numPr>
        <w:rPr>
          <w:sz w:val="20"/>
          <w:szCs w:val="20"/>
        </w:rPr>
      </w:pPr>
      <w:r w:rsidRPr="00F77C1B">
        <w:rPr>
          <w:sz w:val="20"/>
          <w:szCs w:val="20"/>
        </w:rPr>
        <w:t>All Applications under “/Operational Environment/Application/Application/</w:t>
      </w:r>
      <w:r>
        <w:rPr>
          <w:sz w:val="20"/>
          <w:szCs w:val="20"/>
        </w:rPr>
        <w:t>CDC</w:t>
      </w:r>
      <w:r w:rsidRPr="00F77C1B">
        <w:rPr>
          <w:sz w:val="20"/>
          <w:szCs w:val="20"/>
        </w:rPr>
        <w:t>” should have “Yes” in “Import” column</w:t>
      </w:r>
      <w:r w:rsidR="004C63CB" w:rsidRPr="00F77C1B">
        <w:rPr>
          <w:sz w:val="20"/>
          <w:szCs w:val="20"/>
        </w:rPr>
        <w:t>”.</w:t>
      </w:r>
    </w:p>
    <w:p w14:paraId="2F588D57" w14:textId="53D8055D" w:rsidR="009A5046" w:rsidRDefault="00C905A9" w:rsidP="00C905A9">
      <w:pPr>
        <w:pStyle w:val="ListParagraph"/>
        <w:numPr>
          <w:ilvl w:val="0"/>
          <w:numId w:val="0"/>
        </w:numPr>
        <w:ind w:left="1440"/>
      </w:pPr>
      <w:r>
        <w:rPr>
          <w:noProof/>
        </w:rPr>
        <w:lastRenderedPageBreak/>
        <w:drawing>
          <wp:inline distT="0" distB="0" distL="0" distR="0" wp14:anchorId="21529814" wp14:editId="3B41DDBD">
            <wp:extent cx="3609309" cy="3105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439" cy="3113865"/>
                    </a:xfrm>
                    <a:prstGeom prst="rect">
                      <a:avLst/>
                    </a:prstGeom>
                  </pic:spPr>
                </pic:pic>
              </a:graphicData>
            </a:graphic>
          </wp:inline>
        </w:drawing>
      </w:r>
    </w:p>
    <w:p w14:paraId="73331B8B" w14:textId="59FC0EB9" w:rsidR="009A5046" w:rsidRDefault="009A5046" w:rsidP="009A5046"/>
    <w:p w14:paraId="41C3211F" w14:textId="77777777" w:rsidR="009A5046" w:rsidRDefault="009A5046" w:rsidP="00271E1F">
      <w:pPr>
        <w:ind w:left="720" w:hanging="360"/>
      </w:pPr>
    </w:p>
    <w:p w14:paraId="75DA8012" w14:textId="77777777" w:rsidR="009A5046" w:rsidRPr="00F77C1B" w:rsidRDefault="009A5046" w:rsidP="00204AAE">
      <w:pPr>
        <w:pStyle w:val="ListParagraph"/>
        <w:numPr>
          <w:ilvl w:val="0"/>
          <w:numId w:val="38"/>
        </w:numPr>
        <w:rPr>
          <w:sz w:val="20"/>
          <w:szCs w:val="20"/>
        </w:rPr>
      </w:pPr>
      <w:r>
        <w:t xml:space="preserve"> </w:t>
      </w:r>
      <w:r w:rsidRPr="00F77C1B">
        <w:rPr>
          <w:sz w:val="20"/>
          <w:szCs w:val="20"/>
        </w:rPr>
        <w:t>Step 12 - BizCove</w:t>
      </w:r>
    </w:p>
    <w:p w14:paraId="5A701C43" w14:textId="0D31233A" w:rsidR="009A5046" w:rsidRPr="00F77C1B" w:rsidRDefault="009A5046" w:rsidP="00204AAE">
      <w:pPr>
        <w:pStyle w:val="ListParagraph"/>
        <w:numPr>
          <w:ilvl w:val="0"/>
          <w:numId w:val="39"/>
        </w:numPr>
        <w:rPr>
          <w:sz w:val="20"/>
          <w:szCs w:val="20"/>
        </w:rPr>
      </w:pPr>
      <w:r w:rsidRPr="00F77C1B">
        <w:rPr>
          <w:sz w:val="20"/>
          <w:szCs w:val="20"/>
        </w:rPr>
        <w:t xml:space="preserve">All BizCoves should </w:t>
      </w:r>
      <w:r w:rsidR="00360CE2">
        <w:rPr>
          <w:sz w:val="20"/>
          <w:szCs w:val="20"/>
        </w:rPr>
        <w:t>be set to</w:t>
      </w:r>
      <w:r w:rsidRPr="00F77C1B">
        <w:rPr>
          <w:sz w:val="20"/>
          <w:szCs w:val="20"/>
        </w:rPr>
        <w:t xml:space="preserve"> “Yes” in Import column.</w:t>
      </w:r>
    </w:p>
    <w:p w14:paraId="04A372BB" w14:textId="145C3B6C" w:rsidR="009A5046" w:rsidRDefault="0081614F" w:rsidP="009A5046">
      <w:pPr>
        <w:ind w:left="720"/>
      </w:pPr>
      <w:r>
        <w:rPr>
          <w:noProof/>
        </w:rPr>
        <w:lastRenderedPageBreak/>
        <w:drawing>
          <wp:inline distT="0" distB="0" distL="0" distR="0" wp14:anchorId="3160541C" wp14:editId="26B22A18">
            <wp:extent cx="6000750" cy="5157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0750" cy="5157470"/>
                    </a:xfrm>
                    <a:prstGeom prst="rect">
                      <a:avLst/>
                    </a:prstGeom>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204AAE">
      <w:pPr>
        <w:pStyle w:val="ListParagraph"/>
        <w:numPr>
          <w:ilvl w:val="0"/>
          <w:numId w:val="38"/>
        </w:numPr>
        <w:rPr>
          <w:sz w:val="20"/>
          <w:szCs w:val="20"/>
        </w:rPr>
      </w:pPr>
      <w:r w:rsidRPr="00F77C1B">
        <w:rPr>
          <w:sz w:val="20"/>
          <w:szCs w:val="20"/>
        </w:rPr>
        <w:t>Step 13 - All BizCove View under “/Operational Environment/BizCove View” should have “Yes” in Import column.</w:t>
      </w:r>
    </w:p>
    <w:p w14:paraId="5FE81B51" w14:textId="705EE80C" w:rsidR="009A5046" w:rsidRDefault="001A2983" w:rsidP="001A2983">
      <w:pPr>
        <w:pStyle w:val="ListParagraph"/>
        <w:numPr>
          <w:ilvl w:val="0"/>
          <w:numId w:val="0"/>
        </w:numPr>
        <w:ind w:left="1440"/>
      </w:pPr>
      <w:r>
        <w:rPr>
          <w:noProof/>
        </w:rPr>
        <w:lastRenderedPageBreak/>
        <w:drawing>
          <wp:inline distT="0" distB="0" distL="0" distR="0" wp14:anchorId="03F90BCD" wp14:editId="6B43041A">
            <wp:extent cx="4210050" cy="3562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2254" cy="3564592"/>
                    </a:xfrm>
                    <a:prstGeom prst="rect">
                      <a:avLst/>
                    </a:prstGeom>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204AAE">
      <w:pPr>
        <w:pStyle w:val="ListParagraph"/>
        <w:numPr>
          <w:ilvl w:val="0"/>
          <w:numId w:val="38"/>
        </w:numPr>
        <w:rPr>
          <w:sz w:val="20"/>
          <w:szCs w:val="20"/>
        </w:rPr>
      </w:pPr>
      <w:r w:rsidRPr="00F77C1B">
        <w:rPr>
          <w:sz w:val="20"/>
          <w:szCs w:val="20"/>
        </w:rPr>
        <w:t>Step 14 - All Menu under “/Operational Environment/Menu” should have “Yes” in Import column.</w:t>
      </w:r>
    </w:p>
    <w:p w14:paraId="357D176A" w14:textId="5C3F3758" w:rsidR="0068112E" w:rsidRDefault="009E5014" w:rsidP="009E5014">
      <w:pPr>
        <w:pStyle w:val="ListParagraph"/>
        <w:numPr>
          <w:ilvl w:val="0"/>
          <w:numId w:val="0"/>
        </w:numPr>
        <w:ind w:left="1440"/>
      </w:pPr>
      <w:r>
        <w:rPr>
          <w:noProof/>
        </w:rPr>
        <w:drawing>
          <wp:inline distT="0" distB="0" distL="0" distR="0" wp14:anchorId="003B02B7" wp14:editId="41659FBE">
            <wp:extent cx="4000500" cy="3441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2600" cy="3443507"/>
                    </a:xfrm>
                    <a:prstGeom prst="rect">
                      <a:avLst/>
                    </a:prstGeom>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2251277A" w14:textId="7C9989B5" w:rsidR="009A5046" w:rsidRPr="00F77C1B" w:rsidRDefault="00A616F0" w:rsidP="00204AAE">
      <w:pPr>
        <w:pStyle w:val="ListParagraph"/>
        <w:numPr>
          <w:ilvl w:val="0"/>
          <w:numId w:val="38"/>
        </w:numPr>
        <w:rPr>
          <w:sz w:val="20"/>
          <w:szCs w:val="20"/>
        </w:rPr>
      </w:pPr>
      <w:r>
        <w:rPr>
          <w:sz w:val="20"/>
          <w:szCs w:val="20"/>
        </w:rPr>
        <w:t>Step 15</w:t>
      </w:r>
      <w:r w:rsidR="009A5046" w:rsidRPr="00F77C1B">
        <w:rPr>
          <w:sz w:val="20"/>
          <w:szCs w:val="20"/>
        </w:rPr>
        <w:t xml:space="preserve">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204AAE">
      <w:pPr>
        <w:pStyle w:val="ListParagraph"/>
        <w:numPr>
          <w:ilvl w:val="0"/>
          <w:numId w:val="38"/>
        </w:numPr>
        <w:rPr>
          <w:sz w:val="20"/>
          <w:szCs w:val="20"/>
        </w:rPr>
      </w:pPr>
      <w:r w:rsidRPr="00F77C1B">
        <w:rPr>
          <w:sz w:val="20"/>
          <w:szCs w:val="20"/>
        </w:rPr>
        <w:t xml:space="preserve">Repeat Step 1 through Step 16 per each environments.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0A2B51">
      <w:pPr>
        <w:pStyle w:val="Heading2"/>
      </w:pPr>
      <w:bookmarkStart w:id="43" w:name="_Toc530054948"/>
      <w:r>
        <w:t>Report</w:t>
      </w:r>
      <w:r w:rsidRPr="00F77C1B">
        <w:t xml:space="preserve"> </w:t>
      </w:r>
      <w:r>
        <w:t>D</w:t>
      </w:r>
      <w:r w:rsidRPr="00F77C1B">
        <w:t>eployment</w:t>
      </w:r>
      <w:bookmarkEnd w:id="43"/>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204AAE">
      <w:pPr>
        <w:pStyle w:val="ListParagraph"/>
        <w:numPr>
          <w:ilvl w:val="0"/>
          <w:numId w:val="44"/>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204AAE">
      <w:pPr>
        <w:pStyle w:val="ListParagraph"/>
        <w:numPr>
          <w:ilvl w:val="0"/>
          <w:numId w:val="44"/>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204AAE">
      <w:pPr>
        <w:pStyle w:val="ListParagraph"/>
        <w:numPr>
          <w:ilvl w:val="0"/>
          <w:numId w:val="44"/>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204AAE">
      <w:pPr>
        <w:pStyle w:val="ListParagraph"/>
        <w:numPr>
          <w:ilvl w:val="0"/>
          <w:numId w:val="44"/>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204AAE">
      <w:pPr>
        <w:pStyle w:val="ListParagraph"/>
        <w:numPr>
          <w:ilvl w:val="0"/>
          <w:numId w:val="44"/>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394E4C14"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7CC733E3"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2715836F"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lastRenderedPageBreak/>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204AAE">
      <w:pPr>
        <w:pStyle w:val="ListParagraph"/>
        <w:numPr>
          <w:ilvl w:val="0"/>
          <w:numId w:val="44"/>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6A289C38"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8D01CE" w:rsidRPr="008D01CE">
        <w:rPr>
          <w:rFonts w:ascii="Courier New" w:hAnsi="Courier New" w:cs="Courier New"/>
          <w:i/>
          <w:szCs w:val="18"/>
          <w:highlight w:val="yellow"/>
        </w:rPr>
        <w:t>CDCReports.zip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0B9E08C" w:rsidR="00683B1E" w:rsidRPr="00BA667B" w:rsidRDefault="00683B1E" w:rsidP="00BA667B">
      <w:pPr>
        <w:ind w:left="1440"/>
        <w:rPr>
          <w:rFonts w:ascii="Courier New" w:hAnsi="Courier New" w:cs="Courier New"/>
          <w:sz w:val="18"/>
          <w:szCs w:val="18"/>
        </w:rPr>
      </w:pPr>
      <w:r w:rsidRPr="00BA667B">
        <w:rPr>
          <w:rFonts w:ascii="Courier New" w:hAnsi="Courier New" w:cs="Courier New"/>
          <w:sz w:val="18"/>
          <w:szCs w:val="18"/>
        </w:rPr>
        <w:t xml:space="preserve">js-import --update --skip-user-update --input-zip </w:t>
      </w:r>
      <w:r w:rsidR="008D01CE" w:rsidRPr="008D01CE">
        <w:rPr>
          <w:rFonts w:ascii="Courier New" w:hAnsi="Courier New" w:cs="Courier New"/>
          <w:i/>
          <w:szCs w:val="18"/>
          <w:highlight w:val="yellow"/>
        </w:rPr>
        <w:t>CDCReports.zip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0B045F80" w:rsidR="00683B1E" w:rsidRPr="000B6CE5" w:rsidRDefault="00683B1E" w:rsidP="00BA667B">
      <w:pPr>
        <w:ind w:left="1440"/>
        <w:rPr>
          <w:rFonts w:ascii="Courier New" w:hAnsi="Courier New" w:cs="Courier New"/>
          <w:sz w:val="18"/>
          <w:szCs w:val="18"/>
        </w:rPr>
      </w:pPr>
      <w:r w:rsidRPr="000B6CE5">
        <w:rPr>
          <w:rFonts w:ascii="Courier New" w:hAnsi="Courier New" w:cs="Courier New"/>
          <w:sz w:val="18"/>
          <w:szCs w:val="18"/>
        </w:rPr>
        <w:t xml:space="preserve">js-import --update --skip-user-update --input-zip </w:t>
      </w:r>
      <w:r w:rsidR="00744330" w:rsidRPr="000A678C">
        <w:rPr>
          <w:rFonts w:ascii="Courier New" w:hAnsi="Courier New" w:cs="Courier New"/>
          <w:sz w:val="18"/>
          <w:szCs w:val="18"/>
          <w:highlight w:val="yellow"/>
        </w:rPr>
        <w:t>hhscdc</w:t>
      </w:r>
      <w:r w:rsidRPr="000A678C">
        <w:rPr>
          <w:rFonts w:ascii="Courier New" w:hAnsi="Courier New" w:cs="Courier New"/>
          <w:sz w:val="18"/>
          <w:szCs w:val="18"/>
          <w:highlight w:val="yellow"/>
        </w:rPr>
        <w:t>report_datasource</w:t>
      </w:r>
      <w:r w:rsidR="008D2362" w:rsidRPr="000A678C">
        <w:rPr>
          <w:rFonts w:ascii="Courier New" w:hAnsi="Courier New" w:cs="Courier New"/>
          <w:sz w:val="18"/>
          <w:szCs w:val="18"/>
          <w:highlight w:val="yellow"/>
        </w:rPr>
        <w:t>_</w:t>
      </w:r>
      <w:r w:rsidRPr="000A678C">
        <w:rPr>
          <w:rFonts w:ascii="Courier New" w:hAnsi="Courier New" w:cs="Courier New"/>
          <w:sz w:val="18"/>
          <w:szCs w:val="18"/>
          <w:highlight w:val="yellow"/>
        </w:rPr>
        <w:t>dev.zip</w:t>
      </w:r>
    </w:p>
    <w:p w14:paraId="64737FC8" w14:textId="77777777" w:rsidR="006F6F15" w:rsidRPr="00F77C1B" w:rsidRDefault="006F6F15" w:rsidP="006F6F15">
      <w:pPr>
        <w:rPr>
          <w:rFonts w:cs="Arial"/>
          <w:sz w:val="22"/>
        </w:rPr>
      </w:pPr>
    </w:p>
    <w:p w14:paraId="11305BC6" w14:textId="77777777" w:rsidR="006F6F15" w:rsidRDefault="006F6F15" w:rsidP="006F6F15">
      <w:pPr>
        <w:rPr>
          <w:rFonts w:cs="Arial"/>
          <w:sz w:val="22"/>
        </w:rPr>
      </w:pPr>
    </w:p>
    <w:p w14:paraId="03BF846D" w14:textId="77777777" w:rsidR="00683B1E" w:rsidRDefault="00683B1E" w:rsidP="006F6F15">
      <w:pPr>
        <w:rPr>
          <w:rFonts w:cs="Arial"/>
          <w:sz w:val="22"/>
        </w:rPr>
      </w:pPr>
    </w:p>
    <w:p w14:paraId="534D465E" w14:textId="36827080" w:rsidR="009F5A6A" w:rsidRDefault="009F5A6A" w:rsidP="000A2B51">
      <w:pPr>
        <w:pStyle w:val="Heading2"/>
      </w:pPr>
      <w:bookmarkStart w:id="44" w:name="_Toc530054949"/>
      <w:r>
        <w:t>BizFlow</w:t>
      </w:r>
      <w:r w:rsidR="00F53105">
        <w:t xml:space="preserve"> </w:t>
      </w:r>
      <w:r>
        <w:t>Rule Microservice Deployment</w:t>
      </w:r>
      <w:bookmarkEnd w:id="44"/>
    </w:p>
    <w:p w14:paraId="4C9B16D4" w14:textId="2BEC1AE4" w:rsidR="00F53105" w:rsidRPr="00F53105" w:rsidRDefault="00F53105" w:rsidP="00F53105">
      <w:pPr>
        <w:pStyle w:val="Bodycopy"/>
        <w:rPr>
          <w:lang w:val="en-GB"/>
        </w:rPr>
      </w:pPr>
    </w:p>
    <w:p w14:paraId="3B8F517F" w14:textId="0DEDB1C0" w:rsidR="00F53105" w:rsidRPr="004F7C1D" w:rsidRDefault="009F5A6A" w:rsidP="009F5A6A">
      <w:pPr>
        <w:pStyle w:val="Bodycopy"/>
        <w:rPr>
          <w:sz w:val="22"/>
          <w:lang w:val="en-GB"/>
        </w:rPr>
      </w:pPr>
      <w:r w:rsidRPr="004F7C1D">
        <w:rPr>
          <w:b/>
          <w:sz w:val="22"/>
          <w:lang w:val="en-GB"/>
        </w:rPr>
        <w:t>Notes</w:t>
      </w:r>
      <w:r w:rsidRPr="004F7C1D">
        <w:rPr>
          <w:sz w:val="22"/>
          <w:lang w:val="en-GB"/>
        </w:rPr>
        <w:t>: this Micro Rule Service was initially used for CDC HR project, but CMS HR project recently adapted the Rule Service engine. Therefore, if BizFlowRule has been deployed a</w:t>
      </w:r>
      <w:r w:rsidR="004F7C1D" w:rsidRPr="004F7C1D">
        <w:rPr>
          <w:sz w:val="22"/>
          <w:lang w:val="en-GB"/>
        </w:rPr>
        <w:t>lready, you can skip this step.</w:t>
      </w:r>
    </w:p>
    <w:p w14:paraId="120CD1F9" w14:textId="4E45C9C3" w:rsidR="008214DD" w:rsidRDefault="008214DD" w:rsidP="000A2B51">
      <w:pPr>
        <w:pStyle w:val="Heading2"/>
      </w:pPr>
      <w:bookmarkStart w:id="45" w:name="_Toc530054950"/>
      <w:r>
        <w:t>How to check if BizFlow Rule Microservice already installed</w:t>
      </w:r>
      <w:bookmarkEnd w:id="45"/>
    </w:p>
    <w:p w14:paraId="70A247A4" w14:textId="77777777" w:rsidR="008214DD" w:rsidRDefault="008214DD" w:rsidP="009F5A6A">
      <w:pPr>
        <w:pStyle w:val="Bodycopy"/>
        <w:rPr>
          <w:lang w:val="en-GB"/>
        </w:rPr>
      </w:pPr>
    </w:p>
    <w:p w14:paraId="4D7CA08B" w14:textId="49A675F7" w:rsidR="009F5A6A" w:rsidRDefault="009F5A6A" w:rsidP="009F5A6A">
      <w:pPr>
        <w:pStyle w:val="Bodycopy"/>
        <w:rPr>
          <w:lang w:val="en-GB"/>
        </w:rPr>
      </w:pPr>
      <w:r>
        <w:rPr>
          <w:lang w:val="en-GB"/>
        </w:rPr>
        <w:t xml:space="preserve">You can verify if the BizFlowRule service’s installed on the environment by checking a web page exists. </w:t>
      </w:r>
    </w:p>
    <w:p w14:paraId="021E00A2" w14:textId="77777777" w:rsidR="009F5A6A" w:rsidRDefault="009F5A6A" w:rsidP="00204AAE">
      <w:pPr>
        <w:pStyle w:val="Bodycopy"/>
        <w:numPr>
          <w:ilvl w:val="0"/>
          <w:numId w:val="62"/>
        </w:numPr>
        <w:rPr>
          <w:lang w:val="en-GB"/>
        </w:rPr>
      </w:pPr>
      <w:r>
        <w:rPr>
          <w:lang w:val="en-GB"/>
        </w:rPr>
        <w:t>Connect VPN if you are not in HHS network</w:t>
      </w:r>
    </w:p>
    <w:p w14:paraId="6A1CD803" w14:textId="062CDCC4" w:rsidR="009F5A6A" w:rsidRDefault="009F5A6A" w:rsidP="00204AAE">
      <w:pPr>
        <w:pStyle w:val="Bodycopy"/>
        <w:numPr>
          <w:ilvl w:val="0"/>
          <w:numId w:val="62"/>
        </w:numPr>
        <w:rPr>
          <w:lang w:val="en-GB"/>
        </w:rPr>
      </w:pPr>
      <w:r>
        <w:rPr>
          <w:lang w:val="en-GB"/>
        </w:rPr>
        <w:t>Open a web browser</w:t>
      </w:r>
    </w:p>
    <w:p w14:paraId="542B2F64" w14:textId="4787949F" w:rsidR="009F5A6A" w:rsidRDefault="009F5A6A" w:rsidP="00204AAE">
      <w:pPr>
        <w:pStyle w:val="Bodycopy"/>
        <w:numPr>
          <w:ilvl w:val="0"/>
          <w:numId w:val="62"/>
        </w:numPr>
        <w:rPr>
          <w:lang w:val="en-GB"/>
        </w:rPr>
      </w:pPr>
      <w:r>
        <w:rPr>
          <w:lang w:val="en-GB"/>
        </w:rPr>
        <w:lastRenderedPageBreak/>
        <w:t xml:space="preserve">Go to </w:t>
      </w:r>
      <w:hyperlink w:history="1">
        <w:r w:rsidR="00F53105" w:rsidRPr="00DB0BFC">
          <w:rPr>
            <w:rStyle w:val="Hyperlink"/>
            <w:lang w:val="en-GB"/>
          </w:rPr>
          <w:t>https://&lt;your_server_address&gt;/bizflowrule/</w:t>
        </w:r>
      </w:hyperlink>
    </w:p>
    <w:p w14:paraId="392F5D98" w14:textId="257D6ADB" w:rsidR="00F53105" w:rsidRDefault="00F53105" w:rsidP="00204AAE">
      <w:pPr>
        <w:pStyle w:val="Bodycopy"/>
        <w:numPr>
          <w:ilvl w:val="1"/>
          <w:numId w:val="62"/>
        </w:numPr>
        <w:rPr>
          <w:lang w:val="en-GB"/>
        </w:rPr>
      </w:pPr>
      <w:r>
        <w:rPr>
          <w:lang w:val="en-GB"/>
        </w:rPr>
        <w:t xml:space="preserve">For examples, </w:t>
      </w:r>
    </w:p>
    <w:p w14:paraId="219FFC88" w14:textId="7B27A5D0" w:rsidR="00F53105" w:rsidRDefault="00F53105" w:rsidP="00204AAE">
      <w:pPr>
        <w:pStyle w:val="Bodycopy"/>
        <w:numPr>
          <w:ilvl w:val="2"/>
          <w:numId w:val="62"/>
        </w:numPr>
        <w:rPr>
          <w:lang w:val="en-GB"/>
        </w:rPr>
      </w:pPr>
      <w:hyperlink r:id="rId40" w:history="1">
        <w:r w:rsidRPr="00DB0BFC">
          <w:rPr>
            <w:rStyle w:val="Hyperlink"/>
            <w:lang w:val="en-GB"/>
          </w:rPr>
          <w:t>https://hrts.test.hhs.gov/bizflowrule/</w:t>
        </w:r>
      </w:hyperlink>
    </w:p>
    <w:p w14:paraId="3B1114F9" w14:textId="4D5167DC" w:rsidR="00F53105" w:rsidRDefault="00F53105" w:rsidP="00204AAE">
      <w:pPr>
        <w:pStyle w:val="Bodycopy"/>
        <w:numPr>
          <w:ilvl w:val="2"/>
          <w:numId w:val="62"/>
        </w:numPr>
        <w:rPr>
          <w:lang w:val="en-GB"/>
        </w:rPr>
      </w:pPr>
      <w:hyperlink r:id="rId41" w:history="1">
        <w:r w:rsidRPr="00DB0BFC">
          <w:rPr>
            <w:rStyle w:val="Hyperlink"/>
            <w:lang w:val="en-GB"/>
          </w:rPr>
          <w:t>https://hrts.dev.hhs.gov/bizflowrule/</w:t>
        </w:r>
      </w:hyperlink>
    </w:p>
    <w:p w14:paraId="3BB5D71A" w14:textId="4B43E924" w:rsidR="00F53105" w:rsidRDefault="00F53105" w:rsidP="00204AAE">
      <w:pPr>
        <w:pStyle w:val="Bodycopy"/>
        <w:numPr>
          <w:ilvl w:val="2"/>
          <w:numId w:val="62"/>
        </w:numPr>
        <w:rPr>
          <w:lang w:val="en-GB"/>
        </w:rPr>
      </w:pPr>
      <w:hyperlink r:id="rId42" w:history="1">
        <w:r w:rsidRPr="00DB0BFC">
          <w:rPr>
            <w:rStyle w:val="Hyperlink"/>
            <w:lang w:val="en-GB"/>
          </w:rPr>
          <w:t>https://hrts.prod.hhs.gov/bizflowrule/</w:t>
        </w:r>
      </w:hyperlink>
    </w:p>
    <w:p w14:paraId="71F67462" w14:textId="44EB293F" w:rsidR="00F53105" w:rsidRDefault="00F53105" w:rsidP="00204AAE">
      <w:pPr>
        <w:pStyle w:val="Bodycopy"/>
        <w:numPr>
          <w:ilvl w:val="0"/>
          <w:numId w:val="62"/>
        </w:numPr>
        <w:rPr>
          <w:lang w:val="en-GB"/>
        </w:rPr>
      </w:pPr>
      <w:r>
        <w:rPr>
          <w:lang w:val="en-GB"/>
        </w:rPr>
        <w:t>If you can see the web page below, BizFlow Rule Microserv</w:t>
      </w:r>
      <w:r w:rsidR="008B0D9E">
        <w:rPr>
          <w:lang w:val="en-GB"/>
        </w:rPr>
        <w:t>ice already exists, you do not need to deploy BizFlow Rule Microservice Engine.</w:t>
      </w:r>
    </w:p>
    <w:p w14:paraId="3CAB166C" w14:textId="4029F2DF" w:rsidR="00F53105" w:rsidRDefault="00F53105" w:rsidP="00F53105">
      <w:pPr>
        <w:pStyle w:val="Bodycopy"/>
        <w:rPr>
          <w:lang w:val="en-GB"/>
        </w:rPr>
      </w:pPr>
    </w:p>
    <w:p w14:paraId="24571D2B" w14:textId="3380C1A6" w:rsidR="00F53105" w:rsidRDefault="00F53105" w:rsidP="00F53105">
      <w:pPr>
        <w:pStyle w:val="Bodycopy"/>
        <w:rPr>
          <w:lang w:val="en-GB"/>
        </w:rPr>
      </w:pPr>
      <w:r>
        <w:rPr>
          <w:noProof/>
        </w:rPr>
        <w:drawing>
          <wp:inline distT="0" distB="0" distL="0" distR="0" wp14:anchorId="6D91CA2E" wp14:editId="24A9B5F6">
            <wp:extent cx="600075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0750" cy="1775460"/>
                    </a:xfrm>
                    <a:prstGeom prst="rect">
                      <a:avLst/>
                    </a:prstGeom>
                  </pic:spPr>
                </pic:pic>
              </a:graphicData>
            </a:graphic>
          </wp:inline>
        </w:drawing>
      </w:r>
    </w:p>
    <w:p w14:paraId="4085616D" w14:textId="77777777" w:rsidR="009F5A6A" w:rsidRDefault="009F5A6A" w:rsidP="009F5A6A">
      <w:pPr>
        <w:pStyle w:val="Bodycopy"/>
        <w:rPr>
          <w:lang w:val="en-GB"/>
        </w:rPr>
      </w:pPr>
    </w:p>
    <w:p w14:paraId="7A640CD6" w14:textId="4E2F99B1" w:rsidR="009C1920" w:rsidRDefault="009C1920" w:rsidP="00EF4A44">
      <w:pPr>
        <w:rPr>
          <w:rFonts w:cs="Arial"/>
          <w:sz w:val="22"/>
        </w:rPr>
      </w:pPr>
    </w:p>
    <w:p w14:paraId="6CF1FF28" w14:textId="77777777" w:rsidR="007D3F67" w:rsidRDefault="007D3F67" w:rsidP="000A2B51">
      <w:pPr>
        <w:pStyle w:val="Heading2"/>
      </w:pPr>
      <w:bookmarkStart w:id="46" w:name="_Toc530054951"/>
      <w:r>
        <w:t>How to check if BizFlow Rule Microservice already installed</w:t>
      </w:r>
      <w:bookmarkEnd w:id="46"/>
    </w:p>
    <w:p w14:paraId="13280182" w14:textId="5E9C90B4" w:rsidR="009F5A6A" w:rsidRDefault="009F5A6A" w:rsidP="00EF4A44">
      <w:pPr>
        <w:rPr>
          <w:rFonts w:cs="Arial"/>
          <w:sz w:val="22"/>
        </w:rPr>
      </w:pPr>
    </w:p>
    <w:p w14:paraId="3A3F1FC6" w14:textId="77777777" w:rsidR="00CF5D86" w:rsidRDefault="00621031" w:rsidP="004F3170">
      <w:pPr>
        <w:ind w:left="360"/>
        <w:rPr>
          <w:rFonts w:cs="Arial"/>
          <w:sz w:val="22"/>
        </w:rPr>
      </w:pPr>
      <w:r>
        <w:rPr>
          <w:rFonts w:cs="Arial"/>
          <w:sz w:val="22"/>
        </w:rPr>
        <w:t>If BizFlow Rule Microservice Engine has not been installed, you will need to deploy bizflowrule.war to Tomcat server.</w:t>
      </w:r>
      <w:r w:rsidR="004F3170">
        <w:rPr>
          <w:rFonts w:cs="Arial"/>
          <w:sz w:val="22"/>
        </w:rPr>
        <w:t xml:space="preserve"> You can find </w:t>
      </w:r>
      <w:r w:rsidR="00CF5D86">
        <w:rPr>
          <w:rFonts w:cs="Arial"/>
          <w:sz w:val="22"/>
        </w:rPr>
        <w:t>the bizflowrule.war with</w:t>
      </w:r>
      <w:r w:rsidR="004F3170">
        <w:rPr>
          <w:rFonts w:cs="Arial"/>
          <w:sz w:val="22"/>
        </w:rPr>
        <w:t>in the release zi</w:t>
      </w:r>
      <w:r w:rsidR="00CF5D86">
        <w:rPr>
          <w:rFonts w:cs="Arial"/>
          <w:sz w:val="22"/>
        </w:rPr>
        <w:t>p file or CDC github repository directly.</w:t>
      </w:r>
    </w:p>
    <w:p w14:paraId="37682315" w14:textId="0475E782" w:rsidR="007D3F67" w:rsidRDefault="004F3170" w:rsidP="004F3170">
      <w:pPr>
        <w:ind w:left="360"/>
        <w:rPr>
          <w:rFonts w:cs="Arial"/>
          <w:sz w:val="22"/>
        </w:rPr>
      </w:pPr>
      <w:r>
        <w:rPr>
          <w:rFonts w:cs="Arial"/>
          <w:sz w:val="22"/>
        </w:rPr>
        <w:br/>
      </w:r>
      <w:r>
        <w:rPr>
          <w:noProof/>
        </w:rPr>
        <w:drawing>
          <wp:inline distT="0" distB="0" distL="0" distR="0" wp14:anchorId="49F31C95" wp14:editId="3656D742">
            <wp:extent cx="3571875" cy="1869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6084" cy="1871673"/>
                    </a:xfrm>
                    <a:prstGeom prst="rect">
                      <a:avLst/>
                    </a:prstGeom>
                  </pic:spPr>
                </pic:pic>
              </a:graphicData>
            </a:graphic>
          </wp:inline>
        </w:drawing>
      </w:r>
    </w:p>
    <w:p w14:paraId="4DE4E0C0" w14:textId="77777777" w:rsidR="004F3170" w:rsidRDefault="004F3170" w:rsidP="00EF4A44">
      <w:pPr>
        <w:rPr>
          <w:rFonts w:cs="Arial"/>
          <w:sz w:val="22"/>
        </w:rPr>
      </w:pPr>
    </w:p>
    <w:p w14:paraId="40D084A0" w14:textId="5B1F71BF" w:rsidR="00621031" w:rsidRDefault="00621031" w:rsidP="00EF4A44">
      <w:pPr>
        <w:rPr>
          <w:rFonts w:cs="Arial"/>
          <w:sz w:val="22"/>
        </w:rPr>
      </w:pPr>
    </w:p>
    <w:p w14:paraId="209CDD33" w14:textId="43966E21" w:rsidR="00621031" w:rsidRPr="00A46434" w:rsidRDefault="00621031" w:rsidP="00204AAE">
      <w:pPr>
        <w:pStyle w:val="ListParagraph"/>
        <w:numPr>
          <w:ilvl w:val="0"/>
          <w:numId w:val="63"/>
        </w:numPr>
        <w:rPr>
          <w:rFonts w:cs="Arial"/>
          <w:sz w:val="22"/>
        </w:rPr>
      </w:pPr>
      <w:r>
        <w:rPr>
          <w:rFonts w:ascii="Courier New" w:hAnsi="Courier New" w:cs="Courier New"/>
          <w:szCs w:val="18"/>
        </w:rPr>
        <w:t xml:space="preserve">copy </w:t>
      </w:r>
      <w:r w:rsidRPr="00775E6D">
        <w:rPr>
          <w:rFonts w:ascii="Courier New" w:hAnsi="Courier New" w:cs="Courier New"/>
          <w:b/>
          <w:szCs w:val="18"/>
        </w:rPr>
        <w:t>bizflowrule.war</w:t>
      </w:r>
      <w:r>
        <w:rPr>
          <w:rFonts w:ascii="Courier New" w:hAnsi="Courier New" w:cs="Courier New"/>
          <w:szCs w:val="18"/>
        </w:rPr>
        <w:t xml:space="preserve"> to </w:t>
      </w:r>
      <w:r>
        <w:rPr>
          <w:rFonts w:ascii="Courier New" w:hAnsi="Courier New" w:cs="Courier New"/>
          <w:szCs w:val="18"/>
        </w:rPr>
        <w:t>&lt;tomcat_dir&gt;/webapps</w:t>
      </w:r>
      <w:r>
        <w:rPr>
          <w:rFonts w:ascii="Courier New" w:hAnsi="Courier New" w:cs="Courier New"/>
          <w:szCs w:val="18"/>
        </w:rPr>
        <w:t xml:space="preserve"> directory</w:t>
      </w:r>
    </w:p>
    <w:p w14:paraId="0BDDA606" w14:textId="73472664" w:rsidR="00601011" w:rsidRPr="001B2659" w:rsidRDefault="00601011" w:rsidP="00204AAE">
      <w:pPr>
        <w:pStyle w:val="ListParagraph"/>
        <w:numPr>
          <w:ilvl w:val="0"/>
          <w:numId w:val="63"/>
        </w:numPr>
        <w:rPr>
          <w:rFonts w:cs="Arial"/>
          <w:sz w:val="22"/>
        </w:rPr>
      </w:pPr>
      <w:r>
        <w:rPr>
          <w:rFonts w:ascii="Courier New" w:hAnsi="Courier New" w:cs="Courier New"/>
          <w:szCs w:val="18"/>
        </w:rPr>
        <w:t>once the war file is copied under the directory, Tomcat server will automatically deploy war to web application. There is no further action needed.</w:t>
      </w:r>
    </w:p>
    <w:p w14:paraId="0B98B986" w14:textId="0E7E14BC" w:rsidR="001B2659" w:rsidRDefault="001B2659" w:rsidP="001B2659">
      <w:pPr>
        <w:rPr>
          <w:rFonts w:cs="Arial"/>
          <w:sz w:val="22"/>
        </w:rPr>
      </w:pPr>
    </w:p>
    <w:p w14:paraId="4D74C83F" w14:textId="77777777" w:rsidR="001B2659" w:rsidRDefault="001B2659" w:rsidP="00EF4A44">
      <w:pPr>
        <w:rPr>
          <w:rFonts w:cs="Arial"/>
          <w:sz w:val="22"/>
        </w:rPr>
      </w:pPr>
    </w:p>
    <w:p w14:paraId="6383AFC6" w14:textId="4B9C1DD4" w:rsidR="00B82A01" w:rsidRDefault="00B82A01" w:rsidP="000A2B51">
      <w:pPr>
        <w:pStyle w:val="Heading2"/>
      </w:pPr>
      <w:bookmarkStart w:id="47" w:name="_Toc530054952"/>
      <w:r w:rsidRPr="00B82A01">
        <w:t>UI Module Packaging</w:t>
      </w:r>
      <w:bookmarkEnd w:id="47"/>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0A2B51">
      <w:pPr>
        <w:pStyle w:val="Heading2"/>
      </w:pPr>
      <w:bookmarkStart w:id="48" w:name="_Toc530054953"/>
      <w:r w:rsidRPr="00B82A01">
        <w:t>Pre-requisite on DEV Server</w:t>
      </w:r>
      <w:bookmarkEnd w:id="48"/>
      <w:r>
        <w:t xml:space="preserve"> </w:t>
      </w:r>
    </w:p>
    <w:p w14:paraId="0A346C07" w14:textId="77777777" w:rsidR="00B82A01" w:rsidRPr="00377B17" w:rsidRDefault="00B82A01" w:rsidP="00204AAE">
      <w:pPr>
        <w:pStyle w:val="ListParagraph"/>
        <w:numPr>
          <w:ilvl w:val="0"/>
          <w:numId w:val="50"/>
        </w:numPr>
        <w:rPr>
          <w:rFonts w:cs="Arial"/>
          <w:sz w:val="22"/>
        </w:rPr>
      </w:pPr>
      <w:r w:rsidRPr="00377B17">
        <w:rPr>
          <w:rFonts w:cs="Arial"/>
          <w:sz w:val="22"/>
        </w:rPr>
        <w:t>JDK/JRE 1.7</w:t>
      </w:r>
    </w:p>
    <w:p w14:paraId="1820F641" w14:textId="3E3361BD" w:rsidR="00B82A01" w:rsidRPr="00377B17" w:rsidRDefault="00B82A01" w:rsidP="00204AAE">
      <w:pPr>
        <w:pStyle w:val="ListParagraph"/>
        <w:numPr>
          <w:ilvl w:val="0"/>
          <w:numId w:val="50"/>
        </w:numPr>
        <w:rPr>
          <w:rFonts w:cs="Arial"/>
          <w:sz w:val="22"/>
        </w:rPr>
      </w:pPr>
      <w:r w:rsidRPr="00377B17">
        <w:rPr>
          <w:rFonts w:cs="Arial"/>
          <w:sz w:val="22"/>
        </w:rPr>
        <w:t>Apache Ant 1.9.x or later</w:t>
      </w:r>
    </w:p>
    <w:p w14:paraId="4393C772" w14:textId="37B6DA83" w:rsidR="00B82A01" w:rsidRPr="00377B17" w:rsidRDefault="00B82A01" w:rsidP="00204AAE">
      <w:pPr>
        <w:pStyle w:val="ListParagraph"/>
        <w:numPr>
          <w:ilvl w:val="0"/>
          <w:numId w:val="50"/>
        </w:numPr>
        <w:rPr>
          <w:rFonts w:cs="Arial"/>
          <w:sz w:val="22"/>
        </w:rPr>
      </w:pPr>
      <w:r w:rsidRPr="00377B17">
        <w:rPr>
          <w:rFonts w:cs="Arial"/>
          <w:sz w:val="22"/>
        </w:rPr>
        <w:t>Administrator (or sudo) access to DEV server machine</w:t>
      </w:r>
    </w:p>
    <w:p w14:paraId="17574439" w14:textId="2A0899A5" w:rsidR="00B82A01" w:rsidRPr="00377B17" w:rsidRDefault="00B82A01" w:rsidP="00204AAE">
      <w:pPr>
        <w:pStyle w:val="ListParagraph"/>
        <w:numPr>
          <w:ilvl w:val="0"/>
          <w:numId w:val="50"/>
        </w:numPr>
        <w:rPr>
          <w:rFonts w:cs="Arial"/>
          <w:sz w:val="22"/>
        </w:rPr>
      </w:pPr>
      <w:r w:rsidRPr="00377B17">
        <w:rPr>
          <w:rFonts w:cs="Arial"/>
          <w:sz w:val="22"/>
        </w:rPr>
        <w:t>UI modules are deployed and tested in DEV server, and ready for promotion to higher environments (e.g. QA and PROD)</w:t>
      </w:r>
    </w:p>
    <w:p w14:paraId="09E0F017" w14:textId="748CE626" w:rsidR="00B82A01" w:rsidRPr="00377B17" w:rsidRDefault="00B82A01" w:rsidP="00204AAE">
      <w:pPr>
        <w:pStyle w:val="ListParagraph"/>
        <w:numPr>
          <w:ilvl w:val="1"/>
          <w:numId w:val="50"/>
        </w:numPr>
        <w:rPr>
          <w:rFonts w:cs="Arial"/>
          <w:sz w:val="22"/>
        </w:rPr>
      </w:pPr>
      <w:r w:rsidRPr="00377B17">
        <w:rPr>
          <w:rFonts w:cs="Arial"/>
          <w:sz w:val="22"/>
        </w:rPr>
        <w:t>WebMaker form runtime files</w:t>
      </w:r>
    </w:p>
    <w:p w14:paraId="369CD1D7" w14:textId="4893B8A8" w:rsidR="00B82A01" w:rsidRPr="006649A5" w:rsidRDefault="00B82A01" w:rsidP="00204AAE">
      <w:pPr>
        <w:pStyle w:val="ListParagraph"/>
        <w:numPr>
          <w:ilvl w:val="1"/>
          <w:numId w:val="50"/>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4B569AC9" w:rsidR="00B82A01" w:rsidRDefault="00B82A01" w:rsidP="000A2B51">
      <w:pPr>
        <w:pStyle w:val="Heading2"/>
      </w:pPr>
      <w:bookmarkStart w:id="49" w:name="_Toc530054954"/>
      <w:r w:rsidRPr="00B82A01">
        <w:t>Packaging Steps</w:t>
      </w:r>
      <w:bookmarkEnd w:id="49"/>
    </w:p>
    <w:p w14:paraId="547CE503" w14:textId="4ADF8CFC" w:rsidR="00EB62DB" w:rsidRPr="00EB62DB" w:rsidRDefault="00EB62DB" w:rsidP="00EB62DB">
      <w:pPr>
        <w:pStyle w:val="Bodycopy"/>
        <w:rPr>
          <w:sz w:val="22"/>
          <w:lang w:val="en-GB"/>
        </w:rPr>
      </w:pPr>
      <w:r w:rsidRPr="00EB62DB">
        <w:rPr>
          <w:b/>
          <w:sz w:val="22"/>
          <w:lang w:val="en-GB"/>
        </w:rPr>
        <w:t>Notes</w:t>
      </w:r>
      <w:r w:rsidRPr="00EB62DB">
        <w:rPr>
          <w:sz w:val="22"/>
          <w:lang w:val="en-GB"/>
        </w:rPr>
        <w:t xml:space="preserve">: For deployment purpose, You can skip this </w:t>
      </w:r>
      <w:r w:rsidR="0076004B">
        <w:rPr>
          <w:sz w:val="22"/>
          <w:lang w:val="en-GB"/>
        </w:rPr>
        <w:t xml:space="preserve">Packaging </w:t>
      </w:r>
      <w:r w:rsidRPr="00EB62DB">
        <w:rPr>
          <w:sz w:val="22"/>
          <w:lang w:val="en-GB"/>
        </w:rPr>
        <w:t>steps. These steps are only for someone who wants to package WebMaker form and Web applications.</w:t>
      </w:r>
    </w:p>
    <w:p w14:paraId="12EA7379" w14:textId="77777777" w:rsidR="00EB62DB" w:rsidRPr="00EB62DB" w:rsidRDefault="00EB62DB" w:rsidP="00EB62DB">
      <w:pPr>
        <w:pStyle w:val="Bodycopy"/>
        <w:rPr>
          <w:lang w:val="en-GB"/>
        </w:rPr>
      </w:pPr>
    </w:p>
    <w:p w14:paraId="5EFB3193" w14:textId="3A0CCC81" w:rsidR="006649A5" w:rsidRDefault="00B82A01" w:rsidP="00204AAE">
      <w:pPr>
        <w:pStyle w:val="ListParagraph"/>
        <w:numPr>
          <w:ilvl w:val="0"/>
          <w:numId w:val="51"/>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204AAE">
      <w:pPr>
        <w:pStyle w:val="ListParagraph"/>
        <w:numPr>
          <w:ilvl w:val="0"/>
          <w:numId w:val="51"/>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mkdir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204AAE">
      <w:pPr>
        <w:pStyle w:val="ListParagraph"/>
        <w:numPr>
          <w:ilvl w:val="0"/>
          <w:numId w:val="51"/>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204AAE">
      <w:pPr>
        <w:pStyle w:val="ListParagraph"/>
        <w:numPr>
          <w:ilvl w:val="0"/>
          <w:numId w:val="52"/>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szCs w:val="18"/>
        </w:rPr>
        <w:t>deploy/build.xml</w:t>
      </w:r>
    </w:p>
    <w:p w14:paraId="7A6FEC90" w14:textId="41CD7EF9" w:rsidR="008F7F28" w:rsidRPr="00377B17" w:rsidRDefault="008F7F28" w:rsidP="00204AAE">
      <w:pPr>
        <w:pStyle w:val="ListParagraph"/>
        <w:numPr>
          <w:ilvl w:val="0"/>
          <w:numId w:val="52"/>
        </w:numPr>
        <w:rPr>
          <w:rFonts w:cs="Arial"/>
          <w:sz w:val="22"/>
        </w:rPr>
      </w:pPr>
      <w:r w:rsidRPr="00377B17">
        <w:rPr>
          <w:rFonts w:cs="Arial"/>
          <w:sz w:val="22"/>
        </w:rPr>
        <w:t>To (target environment):</w:t>
      </w:r>
    </w:p>
    <w:p w14:paraId="32D34BF2" w14:textId="20239EAE"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204AAE">
      <w:pPr>
        <w:pStyle w:val="ListParagraph"/>
        <w:numPr>
          <w:ilvl w:val="0"/>
          <w:numId w:val="51"/>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CC31BD" w:rsidRDefault="008F7F28" w:rsidP="008F7F28">
      <w:pPr>
        <w:ind w:left="720"/>
        <w:rPr>
          <w:rFonts w:ascii="Courier New" w:hAnsi="Courier New" w:cs="Courier New"/>
          <w:b/>
          <w:i/>
          <w:sz w:val="18"/>
          <w:szCs w:val="18"/>
        </w:rPr>
      </w:pPr>
      <w:r w:rsidRPr="00CC31BD">
        <w:rPr>
          <w:rFonts w:ascii="Courier New" w:hAnsi="Courier New" w:cs="Courier New"/>
          <w:b/>
          <w:i/>
          <w:sz w:val="18"/>
          <w:szCs w:val="18"/>
        </w:rPr>
        <w:t>&lt;property name="webserver.dir" value="full_path_to_tomcat_directory" /&gt;</w:t>
      </w:r>
    </w:p>
    <w:p w14:paraId="0A164A3C" w14:textId="77777777" w:rsidR="008F7F28" w:rsidRDefault="008F7F28" w:rsidP="00377B17">
      <w:pPr>
        <w:rPr>
          <w:rFonts w:cs="Arial"/>
          <w:sz w:val="22"/>
        </w:rPr>
      </w:pPr>
    </w:p>
    <w:p w14:paraId="7F3624C6" w14:textId="086E0C5D" w:rsidR="008F7F28" w:rsidRDefault="008F7F28" w:rsidP="00204AAE">
      <w:pPr>
        <w:pStyle w:val="ListParagraph"/>
        <w:numPr>
          <w:ilvl w:val="0"/>
          <w:numId w:val="51"/>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r w:rsidRPr="00377B17">
        <w:rPr>
          <w:rFonts w:ascii="Courier New" w:hAnsi="Courier New" w:cs="Courier New"/>
          <w:sz w:val="18"/>
          <w:szCs w:val="18"/>
        </w:rPr>
        <w:t>ant</w:t>
      </w:r>
    </w:p>
    <w:p w14:paraId="7039A86E" w14:textId="77777777" w:rsidR="008F7F28" w:rsidRPr="00377B17" w:rsidRDefault="008F7F28" w:rsidP="00377B17">
      <w:pPr>
        <w:rPr>
          <w:rFonts w:cs="Arial"/>
          <w:sz w:val="22"/>
        </w:rPr>
      </w:pPr>
    </w:p>
    <w:p w14:paraId="07BB2762" w14:textId="7A2FDA44" w:rsidR="008F7F28" w:rsidRDefault="008F7F28" w:rsidP="00204AAE">
      <w:pPr>
        <w:pStyle w:val="ListParagraph"/>
        <w:numPr>
          <w:ilvl w:val="0"/>
          <w:numId w:val="51"/>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4F7C7B3F"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w:t>
      </w:r>
      <w:r w:rsidR="00E56A1E">
        <w:rPr>
          <w:rFonts w:ascii="Courier New" w:hAnsi="Courier New" w:cs="Courier New"/>
          <w:i/>
          <w:sz w:val="18"/>
          <w:szCs w:val="18"/>
        </w:rPr>
        <w:t>1114</w:t>
      </w:r>
      <w:r w:rsidRPr="00377B17">
        <w:rPr>
          <w:rFonts w:ascii="Courier New" w:hAnsi="Courier New" w:cs="Courier New"/>
          <w:i/>
          <w:sz w:val="18"/>
          <w:szCs w:val="18"/>
        </w:rPr>
        <w:t>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0A2B51">
      <w:pPr>
        <w:pStyle w:val="Heading2"/>
      </w:pPr>
      <w:bookmarkStart w:id="50" w:name="_Toc530054955"/>
      <w:r>
        <w:t>Web Application (UI Module) Deployment</w:t>
      </w:r>
      <w:bookmarkEnd w:id="50"/>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23CD9E29" w:rsidR="00B82A01" w:rsidRPr="00B82A01" w:rsidRDefault="00943CEB" w:rsidP="00B82A01">
      <w:pPr>
        <w:rPr>
          <w:rFonts w:cs="Arial"/>
          <w:sz w:val="22"/>
        </w:rPr>
      </w:pPr>
      <w:r>
        <w:rPr>
          <w:rFonts w:cs="Arial"/>
          <w:sz w:val="22"/>
        </w:rPr>
        <w:t xml:space="preserve">Please note that </w:t>
      </w:r>
      <w:r w:rsidR="00E0511A">
        <w:rPr>
          <w:rFonts w:cs="Arial"/>
          <w:sz w:val="22"/>
        </w:rPr>
        <w:t>t</w:t>
      </w:r>
      <w:r>
        <w:rPr>
          <w:rFonts w:cs="Arial"/>
          <w:sz w:val="22"/>
        </w:rPr>
        <w:t xml:space="preserve">he script files are shared across other opDivs project. </w:t>
      </w:r>
      <w:r w:rsidR="00B82A01" w:rsidRPr="00B82A01">
        <w:rPr>
          <w:rFonts w:cs="Arial"/>
          <w:sz w:val="22"/>
        </w:rPr>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204AAE">
      <w:pPr>
        <w:pStyle w:val="ListParagraph"/>
        <w:numPr>
          <w:ilvl w:val="0"/>
          <w:numId w:val="5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204AAE">
      <w:pPr>
        <w:pStyle w:val="ListParagraph"/>
        <w:numPr>
          <w:ilvl w:val="0"/>
          <w:numId w:val="5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mkdir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204AAE">
      <w:pPr>
        <w:pStyle w:val="ListParagraph"/>
        <w:numPr>
          <w:ilvl w:val="0"/>
          <w:numId w:val="5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2AE0037A" w14:textId="3AC7A7E4" w:rsidR="00106225" w:rsidRPr="00377B17" w:rsidRDefault="00106225" w:rsidP="00377B17">
      <w:pPr>
        <w:ind w:left="1440"/>
        <w:rPr>
          <w:rFonts w:ascii="Courier New" w:hAnsi="Courier New" w:cs="Courier New"/>
          <w:sz w:val="18"/>
          <w:szCs w:val="18"/>
        </w:rPr>
      </w:pPr>
      <w:r w:rsidRPr="003D74C1">
        <w:rPr>
          <w:rFonts w:ascii="Courier New" w:hAnsi="Courier New" w:cs="Courier New"/>
          <w:sz w:val="18"/>
          <w:szCs w:val="18"/>
          <w:highlight w:val="yellow"/>
        </w:rPr>
        <w:t>deploy/deploy_ui.sh</w:t>
      </w:r>
      <w:r w:rsidR="00F464ED" w:rsidRPr="003D74C1">
        <w:rPr>
          <w:rFonts w:ascii="Courier New" w:hAnsi="Courier New" w:cs="Courier New"/>
          <w:sz w:val="18"/>
          <w:szCs w:val="18"/>
          <w:highlight w:val="yellow"/>
        </w:rPr>
        <w:t xml:space="preserve"> prod</w:t>
      </w:r>
    </w:p>
    <w:p w14:paraId="6EF236FC" w14:textId="76FBE90E"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13CC7380" w:rsidR="00106225" w:rsidRDefault="00106225" w:rsidP="00204AAE">
      <w:pPr>
        <w:pStyle w:val="ListParagraph"/>
        <w:numPr>
          <w:ilvl w:val="0"/>
          <w:numId w:val="53"/>
        </w:numPr>
        <w:rPr>
          <w:rFonts w:cs="Arial"/>
          <w:sz w:val="22"/>
        </w:rPr>
      </w:pPr>
      <w:r w:rsidRPr="00B82A01">
        <w:rPr>
          <w:rFonts w:cs="Arial"/>
          <w:sz w:val="22"/>
        </w:rPr>
        <w:t xml:space="preserve">Using a text editor, modify the following property value in the </w:t>
      </w:r>
      <w:r w:rsidR="00C65CC8">
        <w:rPr>
          <w:rFonts w:ascii="Courier New" w:hAnsi="Courier New" w:cs="Courier New"/>
          <w:sz w:val="22"/>
        </w:rPr>
        <w:t>ui.properties</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36BA5116" w14:textId="1DA7DA85" w:rsidR="00106225" w:rsidRDefault="00C65CC8" w:rsidP="00C65CC8">
      <w:pPr>
        <w:ind w:left="360"/>
        <w:rPr>
          <w:rFonts w:cs="Arial"/>
          <w:sz w:val="22"/>
        </w:rPr>
      </w:pPr>
      <w:r>
        <w:rPr>
          <w:noProof/>
        </w:rPr>
        <w:lastRenderedPageBreak/>
        <w:drawing>
          <wp:inline distT="0" distB="0" distL="0" distR="0" wp14:anchorId="62396833" wp14:editId="1298E5F6">
            <wp:extent cx="5146158" cy="1938658"/>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3235" cy="1941324"/>
                    </a:xfrm>
                    <a:prstGeom prst="rect">
                      <a:avLst/>
                    </a:prstGeom>
                  </pic:spPr>
                </pic:pic>
              </a:graphicData>
            </a:graphic>
          </wp:inline>
        </w:drawing>
      </w:r>
    </w:p>
    <w:p w14:paraId="4B76DCA2" w14:textId="77777777" w:rsidR="00C65CC8" w:rsidRPr="00377B17" w:rsidRDefault="00C65CC8" w:rsidP="00C65CC8">
      <w:pPr>
        <w:ind w:left="360"/>
        <w:rPr>
          <w:rFonts w:cs="Arial"/>
          <w:sz w:val="22"/>
        </w:rPr>
      </w:pPr>
    </w:p>
    <w:p w14:paraId="72289DDF" w14:textId="758740E8" w:rsidR="00106225" w:rsidRDefault="00106225" w:rsidP="00204AAE">
      <w:pPr>
        <w:pStyle w:val="ListParagraph"/>
        <w:numPr>
          <w:ilvl w:val="0"/>
          <w:numId w:val="5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38A9892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chomod 744 deploy_ui.sh</w:t>
      </w:r>
    </w:p>
    <w:p w14:paraId="02104B98" w14:textId="77777777" w:rsidR="00106225" w:rsidRPr="00377B17" w:rsidRDefault="00106225" w:rsidP="00106225">
      <w:pPr>
        <w:rPr>
          <w:rFonts w:cs="Arial"/>
          <w:sz w:val="22"/>
        </w:rPr>
      </w:pPr>
    </w:p>
    <w:p w14:paraId="09FD401B" w14:textId="0F647571" w:rsidR="00106225" w:rsidRDefault="00106225" w:rsidP="00204AAE">
      <w:pPr>
        <w:pStyle w:val="ListParagraph"/>
        <w:numPr>
          <w:ilvl w:val="0"/>
          <w:numId w:val="5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05A30256" w14:textId="1B1C4E98"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runtime_</w:t>
      </w:r>
      <w:r w:rsidR="00F44AA4">
        <w:rPr>
          <w:rFonts w:ascii="Courier New" w:hAnsi="Courier New" w:cs="Courier New"/>
          <w:sz w:val="18"/>
          <w:szCs w:val="18"/>
        </w:rPr>
        <w:t>cdc_</w:t>
      </w:r>
      <w:r w:rsidR="0003695F" w:rsidRPr="00A349B9">
        <w:rPr>
          <w:rFonts w:ascii="Courier New" w:hAnsi="Courier New" w:cs="Courier New"/>
          <w:sz w:val="18"/>
          <w:szCs w:val="18"/>
        </w:rPr>
        <w:t>20181114</w:t>
      </w:r>
      <w:r w:rsidRPr="00377B17">
        <w:rPr>
          <w:rFonts w:ascii="Courier New" w:hAnsi="Courier New" w:cs="Courier New"/>
          <w:sz w:val="18"/>
          <w:szCs w:val="18"/>
        </w:rPr>
        <w:t>_132525.zip</w:t>
      </w:r>
    </w:p>
    <w:p w14:paraId="599D53DD" w14:textId="7E0C1DAC"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204AAE">
      <w:pPr>
        <w:pStyle w:val="ListParagraph"/>
        <w:numPr>
          <w:ilvl w:val="0"/>
          <w:numId w:val="5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rm -rf runtime</w:t>
      </w:r>
    </w:p>
    <w:p w14:paraId="25AACBAD" w14:textId="5918AE61" w:rsidR="004B792D" w:rsidRPr="001F6715" w:rsidRDefault="004B792D" w:rsidP="001F6715">
      <w:pPr>
        <w:ind w:left="1440"/>
        <w:rPr>
          <w:rFonts w:ascii="Courier New" w:hAnsi="Courier New" w:cs="Courier New"/>
          <w:sz w:val="18"/>
          <w:szCs w:val="18"/>
        </w:rPr>
      </w:pPr>
      <w:r w:rsidRPr="006E29DF">
        <w:rPr>
          <w:rFonts w:ascii="Courier New" w:hAnsi="Courier New" w:cs="Courier New"/>
          <w:sz w:val="18"/>
          <w:szCs w:val="18"/>
        </w:rPr>
        <w:t xml:space="preserve">unzip </w:t>
      </w:r>
      <w:r w:rsidR="00136C59" w:rsidRPr="00377B17">
        <w:rPr>
          <w:rFonts w:ascii="Courier New" w:hAnsi="Courier New" w:cs="Courier New"/>
          <w:sz w:val="18"/>
          <w:szCs w:val="18"/>
        </w:rPr>
        <w:t>runtime_</w:t>
      </w:r>
      <w:r w:rsidR="00136C59">
        <w:rPr>
          <w:rFonts w:ascii="Courier New" w:hAnsi="Courier New" w:cs="Courier New"/>
          <w:sz w:val="18"/>
          <w:szCs w:val="18"/>
        </w:rPr>
        <w:t>cdc_</w:t>
      </w:r>
      <w:r w:rsidR="00136C59" w:rsidRPr="00A349B9">
        <w:rPr>
          <w:rFonts w:ascii="Courier New" w:hAnsi="Courier New" w:cs="Courier New"/>
          <w:sz w:val="18"/>
          <w:szCs w:val="18"/>
        </w:rPr>
        <w:t>20181114</w:t>
      </w:r>
      <w:r w:rsidR="001F6715">
        <w:rPr>
          <w:rFonts w:ascii="Courier New" w:hAnsi="Courier New" w:cs="Courier New"/>
          <w:sz w:val="18"/>
          <w:szCs w:val="18"/>
        </w:rPr>
        <w:t>_132525.zip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204AAE">
      <w:pPr>
        <w:pStyle w:val="ListParagraph"/>
        <w:numPr>
          <w:ilvl w:val="0"/>
          <w:numId w:val="5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521156FC" w:rsidR="004B792D" w:rsidRPr="00377B17" w:rsidRDefault="004B1BFE" w:rsidP="00377B17">
      <w:pPr>
        <w:ind w:left="1440"/>
        <w:rPr>
          <w:rFonts w:ascii="Courier New" w:hAnsi="Courier New" w:cs="Courier New"/>
          <w:sz w:val="18"/>
          <w:szCs w:val="18"/>
        </w:rPr>
      </w:pPr>
      <w:r w:rsidRPr="00F10A71">
        <w:rPr>
          <w:rFonts w:ascii="Courier New" w:hAnsi="Courier New" w:cs="Courier New"/>
          <w:sz w:val="18"/>
          <w:szCs w:val="18"/>
          <w:highlight w:val="yellow"/>
        </w:rPr>
        <w:t>./deploy_ui</w:t>
      </w:r>
      <w:r w:rsidR="004B792D" w:rsidRPr="00F10A71">
        <w:rPr>
          <w:rFonts w:ascii="Courier New" w:hAnsi="Courier New" w:cs="Courier New"/>
          <w:sz w:val="18"/>
          <w:szCs w:val="18"/>
          <w:highlight w:val="yellow"/>
        </w:rPr>
        <w:t xml:space="preserve">.sh </w:t>
      </w:r>
      <w:r w:rsidR="00400E65" w:rsidRPr="00F10A71">
        <w:rPr>
          <w:rFonts w:ascii="Courier New" w:hAnsi="Courier New" w:cs="Courier New"/>
          <w:sz w:val="18"/>
          <w:szCs w:val="18"/>
          <w:highlight w:val="yellow"/>
        </w:rPr>
        <w:t xml:space="preserve">prod </w:t>
      </w:r>
      <w:r w:rsidR="004B792D" w:rsidRPr="00F10A71">
        <w:rPr>
          <w:rFonts w:ascii="Courier New" w:hAnsi="Courier New" w:cs="Courier New"/>
          <w:sz w:val="18"/>
          <w:szCs w:val="18"/>
          <w:highlight w:val="yellow"/>
        </w:rPr>
        <w:t>-nodebug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r w:rsidRPr="00B82A01">
        <w:rPr>
          <w:rFonts w:cs="Arial"/>
          <w:sz w:val="22"/>
        </w:rPr>
        <w:lastRenderedPageBreak/>
        <w:t>nodebug" option, a dummy script should be placed in the deployment directory.  Make sure the dummy script mode is executable.</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7B4A89E0" w14:textId="6DFD2CC2" w:rsidR="00BD359A" w:rsidRDefault="00BD359A" w:rsidP="00E943E9">
      <w:pPr>
        <w:rPr>
          <w:rFonts w:cs="Arial"/>
          <w:sz w:val="22"/>
        </w:rPr>
      </w:pPr>
    </w:p>
    <w:p w14:paraId="590F6B83" w14:textId="77777777" w:rsidR="00F97B45" w:rsidRDefault="00F97B45" w:rsidP="009F1DFD">
      <w:pPr>
        <w:rPr>
          <w:rFonts w:cs="Arial"/>
          <w:sz w:val="22"/>
        </w:rPr>
      </w:pPr>
    </w:p>
    <w:p w14:paraId="34F5065B" w14:textId="4C07BF32" w:rsidR="003142EF" w:rsidRDefault="003142EF" w:rsidP="00E3114A">
      <w:pPr>
        <w:pStyle w:val="Heading1"/>
      </w:pPr>
      <w:bookmarkStart w:id="51" w:name="_Toc530054956"/>
      <w:r>
        <w:lastRenderedPageBreak/>
        <w:t>BizFlow Global Variable Configuration</w:t>
      </w:r>
      <w:bookmarkEnd w:id="51"/>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03F0C3C7" w:rsidR="003142EF" w:rsidRDefault="003142EF" w:rsidP="00204AAE">
      <w:pPr>
        <w:pStyle w:val="Bodycopy"/>
        <w:numPr>
          <w:ilvl w:val="0"/>
          <w:numId w:val="48"/>
        </w:numPr>
      </w:pPr>
      <w:r w:rsidRPr="006E440F">
        <w:rPr>
          <w:b/>
        </w:rPr>
        <w:t>c</w:t>
      </w:r>
      <w:r w:rsidR="00514887">
        <w:rPr>
          <w:b/>
        </w:rPr>
        <w:t>dc</w:t>
      </w:r>
      <w:r w:rsidRPr="006E440F">
        <w:rPr>
          <w:b/>
        </w:rPr>
        <w:t>EmailDisclaimer</w:t>
      </w:r>
      <w:r w:rsidR="00EC07A2">
        <w:t xml:space="preserve"> - </w:t>
      </w:r>
      <w:r w:rsidR="00EC07A2" w:rsidRPr="00EC07A2">
        <w:t>Disclaimer that is displayed in system-generated emails</w:t>
      </w:r>
    </w:p>
    <w:p w14:paraId="0948ABBD" w14:textId="1BED0347" w:rsidR="00EC07A2" w:rsidRDefault="00514887" w:rsidP="00204AAE">
      <w:pPr>
        <w:pStyle w:val="Bodycopy"/>
        <w:numPr>
          <w:ilvl w:val="0"/>
          <w:numId w:val="48"/>
        </w:numPr>
      </w:pPr>
      <w:r w:rsidRPr="00514887">
        <w:rPr>
          <w:b/>
        </w:rPr>
        <w:t xml:space="preserve">adminEmailAddress </w:t>
      </w:r>
      <w:r w:rsidR="00EC07A2">
        <w:t xml:space="preserve">- </w:t>
      </w:r>
      <w:r w:rsidRPr="00514887">
        <w:t>Email address used to send CDC system-generated emails</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204AAE">
      <w:pPr>
        <w:pStyle w:val="ListParagraph"/>
        <w:numPr>
          <w:ilvl w:val="0"/>
          <w:numId w:val="47"/>
        </w:numPr>
        <w:rPr>
          <w:rFonts w:cs="Arial"/>
          <w:sz w:val="22"/>
        </w:rPr>
      </w:pPr>
      <w:r>
        <w:rPr>
          <w:rFonts w:cs="Arial"/>
          <w:sz w:val="22"/>
        </w:rPr>
        <w:t>Open BizFlow Process Studio (BPS), and log in to the target server.</w:t>
      </w:r>
    </w:p>
    <w:p w14:paraId="1B54497D" w14:textId="1A96FEE4" w:rsidR="003142EF" w:rsidRDefault="003142EF" w:rsidP="00204AAE">
      <w:pPr>
        <w:pStyle w:val="ListParagraph"/>
        <w:numPr>
          <w:ilvl w:val="0"/>
          <w:numId w:val="47"/>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204AAE">
      <w:pPr>
        <w:pStyle w:val="ListParagraph"/>
        <w:numPr>
          <w:ilvl w:val="0"/>
          <w:numId w:val="47"/>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4B205AC" w:rsidR="0068112E" w:rsidRPr="00F0250C" w:rsidRDefault="001B1492" w:rsidP="00F0250C">
      <w:pPr>
        <w:rPr>
          <w:rFonts w:cs="Arial"/>
          <w:sz w:val="22"/>
        </w:rPr>
      </w:pPr>
      <w:r>
        <w:rPr>
          <w:noProof/>
        </w:rPr>
        <w:drawing>
          <wp:inline distT="0" distB="0" distL="0" distR="0" wp14:anchorId="2C9071C7" wp14:editId="580272EC">
            <wp:extent cx="6000750" cy="3895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0750" cy="3895725"/>
                    </a:xfrm>
                    <a:prstGeom prst="rect">
                      <a:avLst/>
                    </a:prstGeom>
                  </pic:spPr>
                </pic:pic>
              </a:graphicData>
            </a:graphic>
          </wp:inline>
        </w:drawing>
      </w:r>
    </w:p>
    <w:p w14:paraId="4CB12500" w14:textId="77777777" w:rsidR="00F97B45" w:rsidRDefault="00F97B45" w:rsidP="009F1DFD">
      <w:pPr>
        <w:rPr>
          <w:rFonts w:cs="Arial"/>
          <w:sz w:val="22"/>
        </w:rPr>
      </w:pPr>
      <w:bookmarkStart w:id="52" w:name="_GoBack"/>
    </w:p>
    <w:bookmarkEnd w:id="52"/>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204AAE">
      <w:pPr>
        <w:pStyle w:val="ListParagraph"/>
        <w:numPr>
          <w:ilvl w:val="0"/>
          <w:numId w:val="47"/>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64725F92" w:rsidR="0068112E" w:rsidRDefault="004B7C68" w:rsidP="008C59A1">
      <w:pPr>
        <w:ind w:left="432"/>
        <w:rPr>
          <w:rFonts w:cs="Arial"/>
          <w:sz w:val="22"/>
        </w:rPr>
      </w:pPr>
      <w:r>
        <w:rPr>
          <w:noProof/>
        </w:rPr>
        <w:lastRenderedPageBreak/>
        <w:drawing>
          <wp:inline distT="0" distB="0" distL="0" distR="0" wp14:anchorId="12C94380" wp14:editId="05310052">
            <wp:extent cx="3543300" cy="184013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6045" cy="1841559"/>
                    </a:xfrm>
                    <a:prstGeom prst="rect">
                      <a:avLst/>
                    </a:prstGeom>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1999BD8B" w14:textId="56B58580" w:rsidR="0044035C" w:rsidRDefault="0044035C" w:rsidP="0044035C">
      <w:pPr>
        <w:pStyle w:val="Heading1"/>
      </w:pPr>
      <w:bookmarkStart w:id="53" w:name="_Toc530054957"/>
      <w:r>
        <w:lastRenderedPageBreak/>
        <w:t xml:space="preserve">BizFlow </w:t>
      </w:r>
      <w:r>
        <w:t>ERA</w:t>
      </w:r>
      <w:r>
        <w:t xml:space="preserve"> Configuration</w:t>
      </w:r>
      <w:bookmarkEnd w:id="53"/>
    </w:p>
    <w:p w14:paraId="022288F8" w14:textId="77777777" w:rsidR="000873EF" w:rsidRDefault="000873EF" w:rsidP="000873EF">
      <w:pPr>
        <w:rPr>
          <w:rFonts w:cs="Arial"/>
          <w:sz w:val="22"/>
        </w:rPr>
      </w:pPr>
      <w:r>
        <w:rPr>
          <w:rFonts w:cs="Arial"/>
          <w:sz w:val="22"/>
        </w:rPr>
        <w:t xml:space="preserve">In this instruction, a user login “import_user” is assumed to be set up with the necessary permission.  In order to verify the BizFlow user with proper permission, log in to BizFlow Portal site as a system administrator, and check the Authentication configuration.  </w:t>
      </w:r>
    </w:p>
    <w:p w14:paraId="01ED47F9" w14:textId="77777777" w:rsidR="000873EF" w:rsidRDefault="000873EF" w:rsidP="000873EF">
      <w:pPr>
        <w:rPr>
          <w:rFonts w:cs="Arial"/>
          <w:sz w:val="22"/>
        </w:rPr>
      </w:pPr>
    </w:p>
    <w:p w14:paraId="06EEBF94" w14:textId="77777777" w:rsidR="000873EF" w:rsidRPr="00344E51" w:rsidRDefault="000873EF" w:rsidP="00204AAE">
      <w:pPr>
        <w:pStyle w:val="ListParagraph"/>
        <w:numPr>
          <w:ilvl w:val="0"/>
          <w:numId w:val="67"/>
        </w:numPr>
        <w:rPr>
          <w:rFonts w:cs="Arial"/>
          <w:sz w:val="22"/>
        </w:rPr>
      </w:pPr>
      <w:r w:rsidRPr="00344E51">
        <w:rPr>
          <w:rFonts w:cs="Arial"/>
          <w:sz w:val="22"/>
        </w:rPr>
        <w:t>Log in to BizFlow Portal as a system administrator.</w:t>
      </w:r>
    </w:p>
    <w:p w14:paraId="10384A02" w14:textId="24D6EB0E" w:rsidR="000873EF" w:rsidRDefault="000873EF" w:rsidP="00204AAE">
      <w:pPr>
        <w:pStyle w:val="ListParagraph"/>
        <w:numPr>
          <w:ilvl w:val="0"/>
          <w:numId w:val="67"/>
        </w:numPr>
        <w:rPr>
          <w:rFonts w:cs="Arial"/>
          <w:sz w:val="22"/>
        </w:rPr>
      </w:pPr>
      <w:r>
        <w:rPr>
          <w:rFonts w:cs="Arial"/>
          <w:sz w:val="22"/>
        </w:rPr>
        <w:t>Click “</w:t>
      </w:r>
      <w:r w:rsidRPr="00F13FC4">
        <w:rPr>
          <w:rFonts w:cs="Arial"/>
          <w:sz w:val="22"/>
          <w:highlight w:val="yellow"/>
        </w:rPr>
        <w:t>ADMINISTRATION</w:t>
      </w:r>
      <w:r>
        <w:rPr>
          <w:rFonts w:cs="Arial"/>
          <w:sz w:val="22"/>
        </w:rPr>
        <w:t>” tab on the top right corner.</w:t>
      </w:r>
    </w:p>
    <w:p w14:paraId="64043ED1" w14:textId="65E292CC" w:rsidR="00C87177" w:rsidRDefault="00C87177" w:rsidP="00C87177">
      <w:pPr>
        <w:pStyle w:val="ListParagraph"/>
        <w:numPr>
          <w:ilvl w:val="0"/>
          <w:numId w:val="0"/>
        </w:numPr>
        <w:ind w:left="720"/>
        <w:rPr>
          <w:rFonts w:cs="Arial"/>
          <w:sz w:val="22"/>
        </w:rPr>
      </w:pPr>
      <w:r>
        <w:rPr>
          <w:noProof/>
        </w:rPr>
        <w:drawing>
          <wp:inline distT="0" distB="0" distL="0" distR="0" wp14:anchorId="40267952" wp14:editId="734538D5">
            <wp:extent cx="3944679" cy="1875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3644" cy="1880177"/>
                    </a:xfrm>
                    <a:prstGeom prst="rect">
                      <a:avLst/>
                    </a:prstGeom>
                  </pic:spPr>
                </pic:pic>
              </a:graphicData>
            </a:graphic>
          </wp:inline>
        </w:drawing>
      </w:r>
    </w:p>
    <w:p w14:paraId="6054C202" w14:textId="2C8440BA" w:rsidR="000873EF" w:rsidRDefault="000873EF" w:rsidP="00204AAE">
      <w:pPr>
        <w:pStyle w:val="ListParagraph"/>
        <w:numPr>
          <w:ilvl w:val="0"/>
          <w:numId w:val="67"/>
        </w:numPr>
        <w:rPr>
          <w:rFonts w:cs="Arial"/>
          <w:sz w:val="22"/>
        </w:rPr>
      </w:pPr>
      <w:r>
        <w:rPr>
          <w:rFonts w:cs="Arial"/>
          <w:sz w:val="22"/>
        </w:rPr>
        <w:t xml:space="preserve">Click </w:t>
      </w:r>
      <w:r w:rsidR="00F13FC4">
        <w:rPr>
          <w:rFonts w:cs="Arial"/>
          <w:sz w:val="22"/>
        </w:rPr>
        <w:t>“</w:t>
      </w:r>
      <w:r w:rsidR="00F13FC4" w:rsidRPr="00F13FC4">
        <w:rPr>
          <w:rFonts w:cs="Arial"/>
          <w:sz w:val="22"/>
          <w:highlight w:val="yellow"/>
        </w:rPr>
        <w:t>Event Response</w:t>
      </w:r>
      <w:r w:rsidR="00F13FC4">
        <w:rPr>
          <w:rFonts w:cs="Arial"/>
          <w:sz w:val="22"/>
        </w:rPr>
        <w:t>”</w:t>
      </w:r>
      <w:r w:rsidR="00C87177">
        <w:rPr>
          <w:rFonts w:cs="Arial"/>
          <w:sz w:val="22"/>
        </w:rPr>
        <w:t xml:space="preserve"> on the administration page</w:t>
      </w:r>
    </w:p>
    <w:p w14:paraId="59A304AC" w14:textId="6D89FA0A" w:rsidR="00F13FC4" w:rsidRDefault="00C87177" w:rsidP="007750E3">
      <w:pPr>
        <w:pStyle w:val="ListParagraph"/>
        <w:numPr>
          <w:ilvl w:val="0"/>
          <w:numId w:val="0"/>
        </w:numPr>
        <w:ind w:left="720"/>
        <w:rPr>
          <w:rFonts w:cs="Arial"/>
          <w:sz w:val="22"/>
        </w:rPr>
      </w:pPr>
      <w:r>
        <w:rPr>
          <w:noProof/>
        </w:rPr>
        <w:drawing>
          <wp:inline distT="0" distB="0" distL="0" distR="0" wp14:anchorId="3394DE4C" wp14:editId="05E8D9F9">
            <wp:extent cx="3944620" cy="210630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9685" cy="2114345"/>
                    </a:xfrm>
                    <a:prstGeom prst="rect">
                      <a:avLst/>
                    </a:prstGeom>
                  </pic:spPr>
                </pic:pic>
              </a:graphicData>
            </a:graphic>
          </wp:inline>
        </w:drawing>
      </w:r>
    </w:p>
    <w:p w14:paraId="40CE82F4" w14:textId="3DD404C3" w:rsidR="000A5B22" w:rsidRDefault="000A5B22" w:rsidP="000A2B51">
      <w:pPr>
        <w:pStyle w:val="Heading2"/>
      </w:pPr>
      <w:bookmarkStart w:id="54" w:name="_Toc530054958"/>
      <w:r>
        <w:t>CDC – CapHR – JR ERA service</w:t>
      </w:r>
      <w:bookmarkEnd w:id="54"/>
    </w:p>
    <w:p w14:paraId="09C778BF" w14:textId="2787973E" w:rsidR="000A09CE" w:rsidRDefault="000A09CE" w:rsidP="000A09CE">
      <w:pPr>
        <w:pStyle w:val="Bodycopy"/>
        <w:rPr>
          <w:lang w:val="en-GB"/>
        </w:rPr>
      </w:pPr>
    </w:p>
    <w:p w14:paraId="17C1DB53" w14:textId="33EDB783" w:rsidR="000A09CE" w:rsidRPr="000A09CE" w:rsidRDefault="000A09CE" w:rsidP="00204AAE">
      <w:pPr>
        <w:pStyle w:val="Bodycopy"/>
        <w:numPr>
          <w:ilvl w:val="0"/>
          <w:numId w:val="68"/>
        </w:numPr>
        <w:rPr>
          <w:lang w:val="en-GB"/>
        </w:rPr>
      </w:pPr>
      <w:r>
        <w:rPr>
          <w:lang w:val="en-GB"/>
        </w:rPr>
        <w:t>Click on “Launch Event Reponse Designer Wizard” button</w:t>
      </w:r>
    </w:p>
    <w:p w14:paraId="72EDF016" w14:textId="06FCCCC1" w:rsidR="000873EF" w:rsidRDefault="000A09CE" w:rsidP="0077662E">
      <w:pPr>
        <w:pStyle w:val="Bodycopy"/>
        <w:ind w:left="360"/>
      </w:pPr>
      <w:r>
        <w:rPr>
          <w:noProof/>
        </w:rPr>
        <w:drawing>
          <wp:inline distT="0" distB="0" distL="0" distR="0" wp14:anchorId="2B47C807" wp14:editId="6C9FBF97">
            <wp:extent cx="5071731" cy="1418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577" cy="1425144"/>
                    </a:xfrm>
                    <a:prstGeom prst="rect">
                      <a:avLst/>
                    </a:prstGeom>
                  </pic:spPr>
                </pic:pic>
              </a:graphicData>
            </a:graphic>
          </wp:inline>
        </w:drawing>
      </w:r>
    </w:p>
    <w:p w14:paraId="01EA2A31" w14:textId="10B330E5" w:rsidR="000873EF" w:rsidRDefault="000873EF" w:rsidP="0044035C">
      <w:pPr>
        <w:pStyle w:val="Bodycopy"/>
      </w:pPr>
    </w:p>
    <w:p w14:paraId="6C13124E" w14:textId="29FCCCFF" w:rsidR="000873EF" w:rsidRDefault="000A09CE" w:rsidP="00204AAE">
      <w:pPr>
        <w:pStyle w:val="Bodycopy"/>
        <w:numPr>
          <w:ilvl w:val="0"/>
          <w:numId w:val="68"/>
        </w:numPr>
      </w:pPr>
      <w:r>
        <w:t>Event Type</w:t>
      </w:r>
    </w:p>
    <w:p w14:paraId="62510F1A" w14:textId="12A6FA76" w:rsidR="000A09CE" w:rsidRDefault="000A09CE" w:rsidP="00204AAE">
      <w:pPr>
        <w:pStyle w:val="Bodycopy"/>
        <w:numPr>
          <w:ilvl w:val="1"/>
          <w:numId w:val="68"/>
        </w:numPr>
      </w:pPr>
      <w:r>
        <w:t>Event Type: SQL</w:t>
      </w:r>
    </w:p>
    <w:p w14:paraId="2AE33638" w14:textId="1872C7A0" w:rsidR="000A09CE" w:rsidRDefault="000A09CE" w:rsidP="00204AAE">
      <w:pPr>
        <w:pStyle w:val="Bodycopy"/>
        <w:numPr>
          <w:ilvl w:val="1"/>
          <w:numId w:val="68"/>
        </w:numPr>
      </w:pPr>
      <w:r>
        <w:t xml:space="preserve">Name: CDC – CapHR </w:t>
      </w:r>
      <w:r w:rsidR="00361D75">
        <w:t>–</w:t>
      </w:r>
      <w:r>
        <w:t xml:space="preserve"> JR</w:t>
      </w:r>
    </w:p>
    <w:p w14:paraId="36E9C54E" w14:textId="71071195" w:rsidR="00361D75" w:rsidRDefault="00361D75" w:rsidP="00204AAE">
      <w:pPr>
        <w:pStyle w:val="Bodycopy"/>
        <w:numPr>
          <w:ilvl w:val="1"/>
          <w:numId w:val="68"/>
        </w:numPr>
      </w:pPr>
      <w:r>
        <w:t>Click “Next”</w:t>
      </w:r>
    </w:p>
    <w:p w14:paraId="60DF60DC" w14:textId="508BAE90" w:rsidR="00832FD0" w:rsidRDefault="00832FD0" w:rsidP="0044035C">
      <w:pPr>
        <w:pStyle w:val="Bodycopy"/>
      </w:pPr>
    </w:p>
    <w:p w14:paraId="19B49FCF" w14:textId="5E892405" w:rsidR="00832FD0" w:rsidRDefault="00C576D5" w:rsidP="0077662E">
      <w:pPr>
        <w:pStyle w:val="Bodycopy"/>
        <w:ind w:left="360"/>
      </w:pPr>
      <w:r>
        <w:rPr>
          <w:noProof/>
        </w:rPr>
        <w:drawing>
          <wp:inline distT="0" distB="0" distL="0" distR="0" wp14:anchorId="425CE1C0" wp14:editId="66650AE9">
            <wp:extent cx="3370521" cy="26172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0576" cy="2625044"/>
                    </a:xfrm>
                    <a:prstGeom prst="rect">
                      <a:avLst/>
                    </a:prstGeom>
                  </pic:spPr>
                </pic:pic>
              </a:graphicData>
            </a:graphic>
          </wp:inline>
        </w:drawing>
      </w:r>
    </w:p>
    <w:p w14:paraId="4E37AD6E" w14:textId="43A6F38B" w:rsidR="00C576D5" w:rsidRDefault="00CE391B" w:rsidP="00204AAE">
      <w:pPr>
        <w:pStyle w:val="Bodycopy"/>
        <w:numPr>
          <w:ilvl w:val="0"/>
          <w:numId w:val="68"/>
        </w:numPr>
      </w:pPr>
      <w:r>
        <w:t>Data Access Settings</w:t>
      </w:r>
    </w:p>
    <w:p w14:paraId="76D9EC57" w14:textId="2A550E5D" w:rsidR="00CE391B" w:rsidRDefault="00CE391B" w:rsidP="00204AAE">
      <w:pPr>
        <w:pStyle w:val="Bodycopy"/>
        <w:numPr>
          <w:ilvl w:val="1"/>
          <w:numId w:val="68"/>
        </w:numPr>
      </w:pPr>
      <w:r>
        <w:t>JDBC driver Information: oracle.jdbc.driver.OracleDriver</w:t>
      </w:r>
    </w:p>
    <w:p w14:paraId="1C14C27B" w14:textId="765DCCCA" w:rsidR="00CE391B" w:rsidRPr="00746396" w:rsidRDefault="00CE391B" w:rsidP="00204AAE">
      <w:pPr>
        <w:pStyle w:val="Bodycopy"/>
        <w:numPr>
          <w:ilvl w:val="1"/>
          <w:numId w:val="68"/>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7864D82" w14:textId="1F95A0C9" w:rsidR="00746396" w:rsidRDefault="00746396" w:rsidP="00204AAE">
      <w:pPr>
        <w:pStyle w:val="Bodycopy"/>
        <w:numPr>
          <w:ilvl w:val="1"/>
          <w:numId w:val="68"/>
        </w:numPr>
        <w:rPr>
          <w:sz w:val="22"/>
          <w:szCs w:val="24"/>
        </w:rPr>
      </w:pPr>
      <w:r>
        <w:rPr>
          <w:sz w:val="22"/>
          <w:szCs w:val="24"/>
        </w:rPr>
        <w:t>JDBC user name: production BizFlow database user name</w:t>
      </w:r>
    </w:p>
    <w:p w14:paraId="4A460AB2" w14:textId="1945D552" w:rsidR="00746396" w:rsidRPr="00CE391B" w:rsidRDefault="00746396" w:rsidP="00204AAE">
      <w:pPr>
        <w:pStyle w:val="Bodycopy"/>
        <w:numPr>
          <w:ilvl w:val="1"/>
          <w:numId w:val="68"/>
        </w:numPr>
        <w:rPr>
          <w:sz w:val="22"/>
          <w:szCs w:val="24"/>
        </w:rPr>
      </w:pPr>
      <w:r>
        <w:rPr>
          <w:sz w:val="22"/>
          <w:szCs w:val="24"/>
        </w:rPr>
        <w:t>JDBC password: production BizFlow database password</w:t>
      </w:r>
    </w:p>
    <w:p w14:paraId="57213EC0" w14:textId="058173D0" w:rsidR="00C576D5" w:rsidRDefault="00C576D5" w:rsidP="0077662E">
      <w:pPr>
        <w:pStyle w:val="Bodycopy"/>
        <w:ind w:left="720"/>
      </w:pPr>
    </w:p>
    <w:p w14:paraId="07E03C99" w14:textId="7D77CA44" w:rsidR="001448FF" w:rsidRDefault="00133F41" w:rsidP="00133F41">
      <w:pPr>
        <w:pStyle w:val="Bodycopy"/>
        <w:ind w:left="720"/>
      </w:pPr>
      <w:r>
        <w:rPr>
          <w:noProof/>
        </w:rPr>
        <w:drawing>
          <wp:inline distT="0" distB="0" distL="0" distR="0" wp14:anchorId="7797A051" wp14:editId="445E52DD">
            <wp:extent cx="2902688" cy="24652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2688" cy="2465289"/>
                    </a:xfrm>
                    <a:prstGeom prst="rect">
                      <a:avLst/>
                    </a:prstGeom>
                  </pic:spPr>
                </pic:pic>
              </a:graphicData>
            </a:graphic>
          </wp:inline>
        </w:drawing>
      </w:r>
    </w:p>
    <w:p w14:paraId="77AAE0F2" w14:textId="021E7E92" w:rsidR="003034ED" w:rsidRDefault="003034ED" w:rsidP="00204AAE">
      <w:pPr>
        <w:pStyle w:val="Bodycopy"/>
        <w:numPr>
          <w:ilvl w:val="0"/>
          <w:numId w:val="68"/>
        </w:numPr>
      </w:pPr>
      <w:r>
        <w:lastRenderedPageBreak/>
        <w:t>SQL Query – SELECT</w:t>
      </w:r>
    </w:p>
    <w:p w14:paraId="75DA2767" w14:textId="327C07C7" w:rsidR="003034ED" w:rsidRDefault="006A3BFF" w:rsidP="00204AAE">
      <w:pPr>
        <w:pStyle w:val="Bodycopy"/>
        <w:numPr>
          <w:ilvl w:val="1"/>
          <w:numId w:val="68"/>
        </w:numPr>
      </w:pPr>
      <w:r>
        <w:t>Copy query below and paste to SQL SELECT query field</w:t>
      </w:r>
      <w:r w:rsidR="004E3079">
        <w:t>.</w:t>
      </w:r>
    </w:p>
    <w:p w14:paraId="5B4336C2" w14:textId="04885B47" w:rsidR="004E3079" w:rsidRDefault="004E3079" w:rsidP="00204AAE">
      <w:pPr>
        <w:pStyle w:val="Bodycopy"/>
        <w:numPr>
          <w:ilvl w:val="2"/>
          <w:numId w:val="68"/>
        </w:numPr>
      </w:pPr>
      <w:r>
        <w:t>Note: Check if MS Word converts single or double quote to special character. They should be ansi single or double quote character</w:t>
      </w:r>
      <w:r w:rsidR="00FA29B9">
        <w:t>.</w:t>
      </w:r>
      <w:r w:rsidR="00A102A1">
        <w:t xml:space="preserve"> You can find the same query in era directory in the release1.x.zip file.</w:t>
      </w:r>
      <w:r>
        <w:t xml:space="preserve"> </w:t>
      </w:r>
    </w:p>
    <w:p w14:paraId="5CD3603D" w14:textId="07F4B695" w:rsidR="00054AA5" w:rsidRDefault="00054AA5" w:rsidP="00204AAE">
      <w:pPr>
        <w:pStyle w:val="Bodycopy"/>
        <w:numPr>
          <w:ilvl w:val="1"/>
          <w:numId w:val="68"/>
        </w:numPr>
      </w:pPr>
      <w:r>
        <w:t>Click Next</w:t>
      </w:r>
    </w:p>
    <w:p w14:paraId="0B74C34E" w14:textId="7DBDDBEC" w:rsidR="001448FF" w:rsidRDefault="00BA4A92" w:rsidP="003470BD">
      <w:pPr>
        <w:pStyle w:val="Bodycopy"/>
        <w:ind w:left="720"/>
      </w:pPr>
      <w:r>
        <w:rPr>
          <w:noProof/>
        </w:rPr>
        <w:drawing>
          <wp:inline distT="0" distB="0" distL="0" distR="0" wp14:anchorId="42E4DF40" wp14:editId="5C4A7E7D">
            <wp:extent cx="4157330" cy="321280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0777" cy="3215465"/>
                    </a:xfrm>
                    <a:prstGeom prst="rect">
                      <a:avLst/>
                    </a:prstGeom>
                  </pic:spPr>
                </pic:pic>
              </a:graphicData>
            </a:graphic>
          </wp:inline>
        </w:drawing>
      </w:r>
    </w:p>
    <w:p w14:paraId="6A73B80C" w14:textId="6CE5AC66" w:rsidR="00BA4A92" w:rsidRDefault="00BA4A92" w:rsidP="0044035C">
      <w:pPr>
        <w:pStyle w:val="Bodycopy"/>
      </w:pPr>
    </w:p>
    <w:tbl>
      <w:tblPr>
        <w:tblStyle w:val="TableGrid"/>
        <w:tblW w:w="0" w:type="auto"/>
        <w:tblInd w:w="1008" w:type="dxa"/>
        <w:tblLook w:val="04A0" w:firstRow="1" w:lastRow="0" w:firstColumn="1" w:lastColumn="0" w:noHBand="0" w:noVBand="1"/>
      </w:tblPr>
      <w:tblGrid>
        <w:gridCol w:w="8280"/>
      </w:tblGrid>
      <w:tr w:rsidR="006B2049" w:rsidRPr="003470BD" w14:paraId="319E5BB4" w14:textId="77777777" w:rsidTr="003470BD">
        <w:tc>
          <w:tcPr>
            <w:tcW w:w="8280" w:type="dxa"/>
          </w:tcPr>
          <w:p w14:paraId="2903AA77" w14:textId="77777777" w:rsidR="006B2049" w:rsidRPr="003470BD" w:rsidRDefault="006B2049" w:rsidP="006B2049">
            <w:pPr>
              <w:pStyle w:val="Bodycopy"/>
              <w:rPr>
                <w:sz w:val="16"/>
              </w:rPr>
            </w:pPr>
            <w:r w:rsidRPr="003470BD">
              <w:rPr>
                <w:sz w:val="16"/>
              </w:rPr>
              <w:t>SELECT  distinct REQ.HRS_JOB_OPENING_ID as JOB_OPENING_ID</w:t>
            </w:r>
          </w:p>
          <w:p w14:paraId="0CAF5E7E" w14:textId="77777777" w:rsidR="006B2049" w:rsidRPr="003470BD" w:rsidRDefault="006B2049" w:rsidP="006B2049">
            <w:pPr>
              <w:pStyle w:val="Bodycopy"/>
              <w:rPr>
                <w:sz w:val="16"/>
              </w:rPr>
            </w:pPr>
            <w:r w:rsidRPr="003470BD">
              <w:rPr>
                <w:sz w:val="16"/>
              </w:rPr>
              <w:t xml:space="preserve">       ,REQ.ADMIN_CODE as ADMIN_CODE</w:t>
            </w:r>
          </w:p>
          <w:p w14:paraId="3EC8B149" w14:textId="77777777" w:rsidR="006B2049" w:rsidRPr="003470BD" w:rsidRDefault="006B2049" w:rsidP="006B2049">
            <w:pPr>
              <w:pStyle w:val="Bodycopy"/>
              <w:rPr>
                <w:sz w:val="16"/>
              </w:rPr>
            </w:pPr>
            <w:r w:rsidRPr="003470BD">
              <w:rPr>
                <w:sz w:val="16"/>
              </w:rPr>
              <w:t xml:space="preserve">       ,AC.ADMIN_CODE_DESC as ORG_NAME</w:t>
            </w:r>
          </w:p>
          <w:p w14:paraId="34460920" w14:textId="77777777" w:rsidR="006B2049" w:rsidRPr="003470BD" w:rsidRDefault="006B2049" w:rsidP="006B2049">
            <w:pPr>
              <w:pStyle w:val="Bodycopy"/>
              <w:rPr>
                <w:sz w:val="16"/>
              </w:rPr>
            </w:pPr>
            <w:r w:rsidRPr="003470BD">
              <w:rPr>
                <w:sz w:val="16"/>
              </w:rPr>
              <w:t xml:space="preserve">       ,REQ.CAN as CAN</w:t>
            </w:r>
          </w:p>
          <w:p w14:paraId="7DD8CEAA" w14:textId="77777777" w:rsidR="006B2049" w:rsidRPr="003470BD" w:rsidRDefault="006B2049" w:rsidP="006B2049">
            <w:pPr>
              <w:pStyle w:val="Bodycopy"/>
              <w:rPr>
                <w:sz w:val="16"/>
              </w:rPr>
            </w:pPr>
            <w:r w:rsidRPr="003470BD">
              <w:rPr>
                <w:sz w:val="16"/>
              </w:rPr>
              <w:t xml:space="preserve">       ,REQ.GVT_SEL_OFFICIAL as SELECTING_OFFICIAL_ID</w:t>
            </w:r>
          </w:p>
          <w:p w14:paraId="017D38E3" w14:textId="77777777" w:rsidR="006B2049" w:rsidRPr="003470BD" w:rsidRDefault="006B2049" w:rsidP="006B2049">
            <w:pPr>
              <w:pStyle w:val="Bodycopy"/>
              <w:rPr>
                <w:sz w:val="16"/>
              </w:rPr>
            </w:pPr>
            <w:r w:rsidRPr="003470BD">
              <w:rPr>
                <w:sz w:val="16"/>
              </w:rPr>
              <w:t xml:space="preserve">       ,DECODE(M_SO.MEMBERID, NULL, NULL, '[U]' || M_SO.MEMBERID) AS SELECTING_OFFICIAL_MID</w:t>
            </w:r>
          </w:p>
          <w:p w14:paraId="3BFC09F2" w14:textId="77777777" w:rsidR="006B2049" w:rsidRPr="003470BD" w:rsidRDefault="006B2049" w:rsidP="006B2049">
            <w:pPr>
              <w:pStyle w:val="Bodycopy"/>
              <w:rPr>
                <w:sz w:val="16"/>
              </w:rPr>
            </w:pPr>
            <w:r w:rsidRPr="003470BD">
              <w:rPr>
                <w:sz w:val="16"/>
              </w:rPr>
              <w:t xml:space="preserve">       ,M_SO.NAME AS SELECTING_OFFICIAL_NAME</w:t>
            </w:r>
          </w:p>
          <w:p w14:paraId="4F166C92" w14:textId="77777777" w:rsidR="006B2049" w:rsidRPr="003470BD" w:rsidRDefault="006B2049" w:rsidP="006B2049">
            <w:pPr>
              <w:pStyle w:val="Bodycopy"/>
              <w:rPr>
                <w:sz w:val="16"/>
              </w:rPr>
            </w:pPr>
            <w:r w:rsidRPr="003470BD">
              <w:rPr>
                <w:sz w:val="16"/>
              </w:rPr>
              <w:t xml:space="preserve">       ,M_SO.EMAIL AS SELECTING_OFFICIAL_EMAIL</w:t>
            </w:r>
          </w:p>
          <w:p w14:paraId="2A4FF24F" w14:textId="77777777" w:rsidR="006B2049" w:rsidRPr="003470BD" w:rsidRDefault="006B2049" w:rsidP="006B2049">
            <w:pPr>
              <w:pStyle w:val="Bodycopy"/>
              <w:rPr>
                <w:sz w:val="16"/>
              </w:rPr>
            </w:pPr>
            <w:r w:rsidRPr="003470BD">
              <w:rPr>
                <w:sz w:val="16"/>
              </w:rPr>
              <w:t xml:space="preserve">       ,REQ.GVT_STAFF_SPCLST as STAFF_SPCLST_ID</w:t>
            </w:r>
          </w:p>
          <w:p w14:paraId="580F8F4C" w14:textId="77777777" w:rsidR="006B2049" w:rsidRPr="003470BD" w:rsidRDefault="006B2049" w:rsidP="006B2049">
            <w:pPr>
              <w:pStyle w:val="Bodycopy"/>
              <w:rPr>
                <w:sz w:val="16"/>
              </w:rPr>
            </w:pPr>
            <w:r w:rsidRPr="003470BD">
              <w:rPr>
                <w:sz w:val="16"/>
              </w:rPr>
              <w:t xml:space="preserve">       ,DECODE(M_SS.MEMBERID, NULL, NULL, '[U]' || M_SS.MEMBERID) AS STAFF_SPCLST_MID</w:t>
            </w:r>
          </w:p>
          <w:p w14:paraId="67F94534" w14:textId="77777777" w:rsidR="006B2049" w:rsidRPr="003470BD" w:rsidRDefault="006B2049" w:rsidP="006B2049">
            <w:pPr>
              <w:pStyle w:val="Bodycopy"/>
              <w:rPr>
                <w:sz w:val="16"/>
              </w:rPr>
            </w:pPr>
            <w:r w:rsidRPr="003470BD">
              <w:rPr>
                <w:sz w:val="16"/>
              </w:rPr>
              <w:t xml:space="preserve">       ,M_SS.NAME AS STAFF_SPCLST_NAME</w:t>
            </w:r>
          </w:p>
          <w:p w14:paraId="60E0B9A0" w14:textId="77777777" w:rsidR="006B2049" w:rsidRPr="003470BD" w:rsidRDefault="006B2049" w:rsidP="006B2049">
            <w:pPr>
              <w:pStyle w:val="Bodycopy"/>
              <w:rPr>
                <w:sz w:val="16"/>
              </w:rPr>
            </w:pPr>
            <w:r w:rsidRPr="003470BD">
              <w:rPr>
                <w:sz w:val="16"/>
              </w:rPr>
              <w:t xml:space="preserve">       ,M_SS.EMAIL AS STAFF_SPCLST_EMAIL</w:t>
            </w:r>
          </w:p>
          <w:p w14:paraId="283E11E2" w14:textId="77777777" w:rsidR="006B2049" w:rsidRPr="003470BD" w:rsidRDefault="006B2049" w:rsidP="006B2049">
            <w:pPr>
              <w:pStyle w:val="Bodycopy"/>
              <w:rPr>
                <w:sz w:val="16"/>
              </w:rPr>
            </w:pPr>
            <w:r w:rsidRPr="003470BD">
              <w:rPr>
                <w:sz w:val="16"/>
              </w:rPr>
              <w:t xml:space="preserve">       ,REQ.ORIGINATOR_ID as CIO_ADMIN_ID</w:t>
            </w:r>
          </w:p>
          <w:p w14:paraId="7040CE03" w14:textId="77777777" w:rsidR="006B2049" w:rsidRPr="003470BD" w:rsidRDefault="006B2049" w:rsidP="006B2049">
            <w:pPr>
              <w:pStyle w:val="Bodycopy"/>
              <w:rPr>
                <w:sz w:val="16"/>
              </w:rPr>
            </w:pPr>
            <w:r w:rsidRPr="003470BD">
              <w:rPr>
                <w:sz w:val="16"/>
              </w:rPr>
              <w:t xml:space="preserve">       ,DECODE(M_CA.MEMBERID, NULL, NULL, '[U]' || M_CA.MEMBERID) AS CIO_ADMIN_MID</w:t>
            </w:r>
          </w:p>
          <w:p w14:paraId="012C2ACD" w14:textId="77777777" w:rsidR="006B2049" w:rsidRPr="003470BD" w:rsidRDefault="006B2049" w:rsidP="006B2049">
            <w:pPr>
              <w:pStyle w:val="Bodycopy"/>
              <w:rPr>
                <w:sz w:val="16"/>
              </w:rPr>
            </w:pPr>
            <w:r w:rsidRPr="003470BD">
              <w:rPr>
                <w:sz w:val="16"/>
              </w:rPr>
              <w:t xml:space="preserve">       ,M_CA.NAME AS CIO_ADMIN_NAME</w:t>
            </w:r>
          </w:p>
          <w:p w14:paraId="1672A88E" w14:textId="77777777" w:rsidR="006B2049" w:rsidRPr="003470BD" w:rsidRDefault="006B2049" w:rsidP="006B2049">
            <w:pPr>
              <w:pStyle w:val="Bodycopy"/>
              <w:rPr>
                <w:sz w:val="16"/>
              </w:rPr>
            </w:pPr>
            <w:r w:rsidRPr="003470BD">
              <w:rPr>
                <w:sz w:val="16"/>
              </w:rPr>
              <w:t xml:space="preserve">       ,M_CA.EMAIL AS CIO_ADMIN_EMAIL</w:t>
            </w:r>
          </w:p>
          <w:p w14:paraId="47B91E43" w14:textId="77777777" w:rsidR="006B2049" w:rsidRPr="003470BD" w:rsidRDefault="006B2049" w:rsidP="006B2049">
            <w:pPr>
              <w:pStyle w:val="Bodycopy"/>
              <w:rPr>
                <w:sz w:val="16"/>
              </w:rPr>
            </w:pPr>
            <w:r w:rsidRPr="003470BD">
              <w:rPr>
                <w:sz w:val="16"/>
              </w:rPr>
              <w:lastRenderedPageBreak/>
              <w:t xml:space="preserve">       ,dbms_lob.substr( REQ.HE_COMMENTS, 4000, 1 )  AS REMARKS</w:t>
            </w:r>
          </w:p>
          <w:p w14:paraId="23CACB0B" w14:textId="77777777" w:rsidR="006B2049" w:rsidRPr="003470BD" w:rsidRDefault="006B2049" w:rsidP="006B2049">
            <w:pPr>
              <w:pStyle w:val="Bodycopy"/>
              <w:rPr>
                <w:sz w:val="16"/>
              </w:rPr>
            </w:pPr>
            <w:r w:rsidRPr="003470BD">
              <w:rPr>
                <w:sz w:val="16"/>
              </w:rPr>
              <w:t xml:space="preserve">       ,REQ.STATUS_DT AS STATUS_DT</w:t>
            </w:r>
          </w:p>
          <w:p w14:paraId="35DC26EF" w14:textId="77777777" w:rsidR="006B2049" w:rsidRPr="003470BD" w:rsidRDefault="006B2049" w:rsidP="006B2049">
            <w:pPr>
              <w:pStyle w:val="Bodycopy"/>
              <w:rPr>
                <w:sz w:val="16"/>
              </w:rPr>
            </w:pPr>
            <w:r w:rsidRPr="003470BD">
              <w:rPr>
                <w:sz w:val="16"/>
              </w:rPr>
              <w:t xml:space="preserve">       ,REQ.CREATE_DATE AS CREATIONDTIME</w:t>
            </w:r>
          </w:p>
          <w:p w14:paraId="59CE72AB" w14:textId="77777777" w:rsidR="006B2049" w:rsidRPr="003470BD" w:rsidRDefault="006B2049" w:rsidP="006B2049">
            <w:pPr>
              <w:pStyle w:val="Bodycopy"/>
              <w:rPr>
                <w:sz w:val="16"/>
              </w:rPr>
            </w:pPr>
            <w:r w:rsidRPr="003470BD">
              <w:rPr>
                <w:sz w:val="16"/>
              </w:rPr>
              <w:t xml:space="preserve">  FROM HHS_HR.VW_EHRP_15_MIN REQ</w:t>
            </w:r>
          </w:p>
          <w:p w14:paraId="6011EDC6" w14:textId="77777777" w:rsidR="006B2049" w:rsidRPr="003470BD" w:rsidRDefault="006B2049" w:rsidP="006B2049">
            <w:pPr>
              <w:pStyle w:val="Bodycopy"/>
              <w:rPr>
                <w:sz w:val="16"/>
              </w:rPr>
            </w:pPr>
            <w:r w:rsidRPr="003470BD">
              <w:rPr>
                <w:sz w:val="16"/>
              </w:rPr>
              <w:t xml:space="preserve">        LEFT OUTER JOIN HHS_HR.PS_OPR_DEFN P_SO ON P_SO.OPRID = REQ.GVT_SEL_OFFICIAL</w:t>
            </w:r>
          </w:p>
          <w:p w14:paraId="2ADBB519" w14:textId="77777777" w:rsidR="006B2049" w:rsidRPr="003470BD" w:rsidRDefault="006B2049" w:rsidP="006B2049">
            <w:pPr>
              <w:pStyle w:val="Bodycopy"/>
              <w:rPr>
                <w:sz w:val="16"/>
              </w:rPr>
            </w:pPr>
            <w:r w:rsidRPr="003470BD">
              <w:rPr>
                <w:sz w:val="16"/>
              </w:rPr>
              <w:t xml:space="preserve">        LEFT OUTER JOIN HHS_HR.PS_OPR_DEFN P_SS ON P_SS.OPRID = REQ.GVT_STAFF_SPCLST</w:t>
            </w:r>
          </w:p>
          <w:p w14:paraId="49BF56B3" w14:textId="77777777" w:rsidR="006B2049" w:rsidRPr="003470BD" w:rsidRDefault="006B2049" w:rsidP="006B2049">
            <w:pPr>
              <w:pStyle w:val="Bodycopy"/>
              <w:rPr>
                <w:sz w:val="16"/>
              </w:rPr>
            </w:pPr>
            <w:r w:rsidRPr="003470BD">
              <w:rPr>
                <w:sz w:val="16"/>
              </w:rPr>
              <w:t xml:space="preserve">        LEFT OUTER JOIN HHS_HR.PS_OPR_DEFN P_CA ON P_CA.OPRID = REQ.ORIGINATOR_ID</w:t>
            </w:r>
          </w:p>
          <w:p w14:paraId="4C6DE9F7" w14:textId="77777777" w:rsidR="006B2049" w:rsidRPr="003470BD" w:rsidRDefault="006B2049" w:rsidP="006B2049">
            <w:pPr>
              <w:pStyle w:val="Bodycopy"/>
              <w:rPr>
                <w:sz w:val="16"/>
              </w:rPr>
            </w:pPr>
            <w:r w:rsidRPr="003470BD">
              <w:rPr>
                <w:sz w:val="16"/>
              </w:rPr>
              <w:t xml:space="preserve">        LEFT OUTER JOIN BIZFLOW.MEMBER M_SO ON lower(M_SO.EMAIL) = lower(P_SO.EMAILID)</w:t>
            </w:r>
          </w:p>
          <w:p w14:paraId="2FB599E0" w14:textId="77777777" w:rsidR="006B2049" w:rsidRPr="003470BD" w:rsidRDefault="006B2049" w:rsidP="006B2049">
            <w:pPr>
              <w:pStyle w:val="Bodycopy"/>
              <w:rPr>
                <w:sz w:val="16"/>
              </w:rPr>
            </w:pPr>
            <w:r w:rsidRPr="003470BD">
              <w:rPr>
                <w:sz w:val="16"/>
              </w:rPr>
              <w:t xml:space="preserve">        LEFT OUTER JOIN BIZFLOW.MEMBER M_SS ON lower(M_SS.EMAIL) = lower(P_SS.EMAILID)</w:t>
            </w:r>
          </w:p>
          <w:p w14:paraId="64DCE47D" w14:textId="77777777" w:rsidR="006B2049" w:rsidRPr="003470BD" w:rsidRDefault="006B2049" w:rsidP="006B2049">
            <w:pPr>
              <w:pStyle w:val="Bodycopy"/>
              <w:rPr>
                <w:sz w:val="16"/>
              </w:rPr>
            </w:pPr>
            <w:r w:rsidRPr="003470BD">
              <w:rPr>
                <w:sz w:val="16"/>
              </w:rPr>
              <w:t xml:space="preserve">        LEFT OUTER JOIN BIZFLOW.MEMBER M_CA ON lower(M_CA.EMAIL) = lower(P_CA.EMAILID)</w:t>
            </w:r>
          </w:p>
          <w:p w14:paraId="09367F82" w14:textId="77777777" w:rsidR="006B2049" w:rsidRPr="003470BD" w:rsidRDefault="006B2049" w:rsidP="006B2049">
            <w:pPr>
              <w:pStyle w:val="Bodycopy"/>
              <w:rPr>
                <w:sz w:val="16"/>
              </w:rPr>
            </w:pPr>
            <w:r w:rsidRPr="003470BD">
              <w:rPr>
                <w:sz w:val="16"/>
              </w:rPr>
              <w:t xml:space="preserve">        LEFT OUTER JOIN HHS_HR.ADMINISTRATIVE_CODE AC ON AC.ADMIN_CODE = REQ.ADMIN_CODE</w:t>
            </w:r>
          </w:p>
          <w:p w14:paraId="0AC64784" w14:textId="77777777" w:rsidR="006B2049" w:rsidRPr="003470BD" w:rsidRDefault="006B2049" w:rsidP="006B2049">
            <w:pPr>
              <w:pStyle w:val="Bodycopy"/>
              <w:rPr>
                <w:sz w:val="16"/>
              </w:rPr>
            </w:pPr>
            <w:r w:rsidRPr="003470BD">
              <w:rPr>
                <w:sz w:val="16"/>
              </w:rPr>
              <w:t xml:space="preserve"> WHERE REQ.BUSINESS_UNIT = 'CDC00'</w:t>
            </w:r>
          </w:p>
          <w:p w14:paraId="73B249A6" w14:textId="77777777" w:rsidR="006B2049" w:rsidRPr="003470BD" w:rsidRDefault="006B2049" w:rsidP="006B2049">
            <w:pPr>
              <w:pStyle w:val="Bodycopy"/>
              <w:rPr>
                <w:sz w:val="16"/>
              </w:rPr>
            </w:pPr>
            <w:r w:rsidRPr="003470BD">
              <w:rPr>
                <w:sz w:val="16"/>
              </w:rPr>
              <w:t xml:space="preserve">   AND NOT EXISTS (SELECT 1 </w:t>
            </w:r>
          </w:p>
          <w:p w14:paraId="19C05613" w14:textId="77777777" w:rsidR="006B2049" w:rsidRPr="003470BD" w:rsidRDefault="006B2049" w:rsidP="006B2049">
            <w:pPr>
              <w:pStyle w:val="Bodycopy"/>
              <w:rPr>
                <w:sz w:val="16"/>
              </w:rPr>
            </w:pPr>
            <w:r w:rsidRPr="003470BD">
              <w:rPr>
                <w:sz w:val="16"/>
              </w:rPr>
              <w:t xml:space="preserve">                     FROM HHS_CDC_HR.ERA_LOG_CAPHR_JR ERA</w:t>
            </w:r>
          </w:p>
          <w:p w14:paraId="02B2D89E" w14:textId="77777777" w:rsidR="006B2049" w:rsidRPr="003470BD" w:rsidRDefault="006B2049" w:rsidP="006B2049">
            <w:pPr>
              <w:pStyle w:val="Bodycopy"/>
              <w:rPr>
                <w:sz w:val="16"/>
              </w:rPr>
            </w:pPr>
            <w:r w:rsidRPr="003470BD">
              <w:rPr>
                <w:sz w:val="16"/>
              </w:rPr>
              <w:t xml:space="preserve">                    WHERE ERA.JOB_OPENING_ID = REQ.HRS_JOB_OPENING_ID)</w:t>
            </w:r>
          </w:p>
          <w:p w14:paraId="222CE457" w14:textId="77777777" w:rsidR="006B2049" w:rsidRPr="003470BD" w:rsidRDefault="006B2049" w:rsidP="006B2049">
            <w:pPr>
              <w:pStyle w:val="Bodycopy"/>
              <w:rPr>
                <w:sz w:val="16"/>
              </w:rPr>
            </w:pPr>
            <w:r w:rsidRPr="003470BD">
              <w:rPr>
                <w:sz w:val="16"/>
              </w:rPr>
              <w:t xml:space="preserve">   AND REQ.CREATE_DATE &gt;= (</w:t>
            </w:r>
          </w:p>
          <w:p w14:paraId="2F40A743" w14:textId="77777777" w:rsidR="006B2049" w:rsidRPr="003470BD" w:rsidRDefault="006B2049" w:rsidP="006B2049">
            <w:pPr>
              <w:pStyle w:val="Bodycopy"/>
              <w:rPr>
                <w:sz w:val="16"/>
              </w:rPr>
            </w:pPr>
            <w:r w:rsidRPr="003470BD">
              <w:rPr>
                <w:sz w:val="16"/>
              </w:rPr>
              <w:t xml:space="preserve">                            SELECT LAST_RUN_DTIME               </w:t>
            </w:r>
          </w:p>
          <w:p w14:paraId="5E5D9506" w14:textId="77777777" w:rsidR="006B2049" w:rsidRPr="003470BD" w:rsidRDefault="006B2049" w:rsidP="006B2049">
            <w:pPr>
              <w:pStyle w:val="Bodycopy"/>
              <w:rPr>
                <w:sz w:val="16"/>
              </w:rPr>
            </w:pPr>
            <w:r w:rsidRPr="003470BD">
              <w:rPr>
                <w:sz w:val="16"/>
              </w:rPr>
              <w:t xml:space="preserve">                              FROM (</w:t>
            </w:r>
          </w:p>
          <w:p w14:paraId="472ADF4C" w14:textId="77777777" w:rsidR="006B2049" w:rsidRPr="003470BD" w:rsidRDefault="006B2049" w:rsidP="006B2049">
            <w:pPr>
              <w:pStyle w:val="Bodycopy"/>
              <w:rPr>
                <w:sz w:val="16"/>
              </w:rPr>
            </w:pPr>
            <w:r w:rsidRPr="003470BD">
              <w:rPr>
                <w:sz w:val="16"/>
              </w:rPr>
              <w:t xml:space="preserve">                                    SELECT LAST_RUN_DTIME </w:t>
            </w:r>
          </w:p>
          <w:p w14:paraId="52C53176" w14:textId="77777777" w:rsidR="006B2049" w:rsidRPr="003470BD" w:rsidRDefault="006B2049" w:rsidP="006B2049">
            <w:pPr>
              <w:pStyle w:val="Bodycopy"/>
              <w:rPr>
                <w:sz w:val="16"/>
              </w:rPr>
            </w:pPr>
            <w:r w:rsidRPr="003470BD">
              <w:rPr>
                <w:sz w:val="16"/>
              </w:rPr>
              <w:t xml:space="preserve">                                      FROM HHS_CDC_HR.ERA_LOG_CAPHR_LAST_RUN </w:t>
            </w:r>
          </w:p>
          <w:p w14:paraId="72076750" w14:textId="77777777" w:rsidR="006B2049" w:rsidRPr="003470BD" w:rsidRDefault="006B2049" w:rsidP="006B2049">
            <w:pPr>
              <w:pStyle w:val="Bodycopy"/>
              <w:rPr>
                <w:sz w:val="16"/>
              </w:rPr>
            </w:pPr>
            <w:r w:rsidRPr="003470BD">
              <w:rPr>
                <w:sz w:val="16"/>
              </w:rPr>
              <w:t xml:space="preserve">                                     WHERE ERA_SVC_TYPE = 'CAPHR-ERA-JR'</w:t>
            </w:r>
          </w:p>
          <w:p w14:paraId="21135409" w14:textId="77777777" w:rsidR="006B2049" w:rsidRPr="003470BD" w:rsidRDefault="006B2049" w:rsidP="006B2049">
            <w:pPr>
              <w:pStyle w:val="Bodycopy"/>
              <w:rPr>
                <w:sz w:val="16"/>
              </w:rPr>
            </w:pPr>
            <w:r w:rsidRPr="003470BD">
              <w:rPr>
                <w:sz w:val="16"/>
              </w:rPr>
              <w:t xml:space="preserve">                                     UNION</w:t>
            </w:r>
          </w:p>
          <w:p w14:paraId="7D8BAD5D" w14:textId="73C47F1F" w:rsidR="006B2049" w:rsidRPr="003470BD" w:rsidRDefault="006B2049" w:rsidP="006B2049">
            <w:pPr>
              <w:pStyle w:val="Bodycopy"/>
              <w:rPr>
                <w:sz w:val="16"/>
              </w:rPr>
            </w:pPr>
            <w:r w:rsidRPr="003470BD">
              <w:rPr>
                <w:sz w:val="16"/>
              </w:rPr>
              <w:t xml:space="preserve">                                    SELECT (SYSDATE - </w:t>
            </w:r>
            <w:r w:rsidRPr="003470BD">
              <w:rPr>
                <w:sz w:val="16"/>
              </w:rPr>
              <w:t>7</w:t>
            </w:r>
            <w:r w:rsidRPr="003470BD">
              <w:rPr>
                <w:sz w:val="16"/>
              </w:rPr>
              <w:t>)</w:t>
            </w:r>
          </w:p>
          <w:p w14:paraId="7286CFA7" w14:textId="77777777" w:rsidR="006B2049" w:rsidRPr="003470BD" w:rsidRDefault="006B2049" w:rsidP="006B2049">
            <w:pPr>
              <w:pStyle w:val="Bodycopy"/>
              <w:rPr>
                <w:sz w:val="16"/>
              </w:rPr>
            </w:pPr>
            <w:r w:rsidRPr="003470BD">
              <w:rPr>
                <w:sz w:val="16"/>
              </w:rPr>
              <w:t xml:space="preserve">                                      FROM DUAL </w:t>
            </w:r>
          </w:p>
          <w:p w14:paraId="38D93813" w14:textId="77777777" w:rsidR="006B2049" w:rsidRPr="003470BD" w:rsidRDefault="006B2049" w:rsidP="006B2049">
            <w:pPr>
              <w:pStyle w:val="Bodycopy"/>
              <w:rPr>
                <w:sz w:val="16"/>
              </w:rPr>
            </w:pPr>
            <w:r w:rsidRPr="003470BD">
              <w:rPr>
                <w:sz w:val="16"/>
              </w:rPr>
              <w:t xml:space="preserve">                                   ) TMP                            </w:t>
            </w:r>
          </w:p>
          <w:p w14:paraId="0048F4DE" w14:textId="77777777" w:rsidR="006B2049" w:rsidRPr="003470BD" w:rsidRDefault="006B2049" w:rsidP="006B2049">
            <w:pPr>
              <w:pStyle w:val="Bodycopy"/>
              <w:rPr>
                <w:sz w:val="16"/>
              </w:rPr>
            </w:pPr>
            <w:r w:rsidRPr="003470BD">
              <w:rPr>
                <w:sz w:val="16"/>
              </w:rPr>
              <w:t xml:space="preserve">                             WHERE ROWNUM = 1</w:t>
            </w:r>
          </w:p>
          <w:p w14:paraId="09E69276" w14:textId="77777777" w:rsidR="006B2049" w:rsidRPr="003470BD" w:rsidRDefault="006B2049" w:rsidP="006B2049">
            <w:pPr>
              <w:pStyle w:val="Bodycopy"/>
              <w:rPr>
                <w:sz w:val="16"/>
              </w:rPr>
            </w:pPr>
            <w:r w:rsidRPr="003470BD">
              <w:rPr>
                <w:sz w:val="16"/>
              </w:rPr>
              <w:t xml:space="preserve">                               AND LAST_RUN_DTIME IS NOT NULL</w:t>
            </w:r>
          </w:p>
          <w:p w14:paraId="6D8D79FB" w14:textId="77777777" w:rsidR="006B2049" w:rsidRPr="003470BD" w:rsidRDefault="006B2049" w:rsidP="006B2049">
            <w:pPr>
              <w:pStyle w:val="Bodycopy"/>
              <w:rPr>
                <w:sz w:val="16"/>
              </w:rPr>
            </w:pPr>
            <w:r w:rsidRPr="003470BD">
              <w:rPr>
                <w:sz w:val="16"/>
              </w:rPr>
              <w:t xml:space="preserve">                           )                      </w:t>
            </w:r>
          </w:p>
          <w:p w14:paraId="46EDF35F" w14:textId="678D747A" w:rsidR="006B2049" w:rsidRPr="003470BD" w:rsidRDefault="006B2049" w:rsidP="006B2049">
            <w:pPr>
              <w:pStyle w:val="Bodycopy"/>
              <w:rPr>
                <w:sz w:val="16"/>
              </w:rPr>
            </w:pPr>
            <w:r w:rsidRPr="003470BD">
              <w:rPr>
                <w:sz w:val="16"/>
              </w:rPr>
              <w:t xml:space="preserve"> ORDER BY REQ.CREATE_DATE DESC</w:t>
            </w:r>
          </w:p>
        </w:tc>
      </w:tr>
    </w:tbl>
    <w:p w14:paraId="36CFB3D6" w14:textId="2CB3F85A" w:rsidR="00DF6FB3" w:rsidRDefault="00DF6FB3" w:rsidP="00DF6FB3">
      <w:pPr>
        <w:pStyle w:val="Bodycopy"/>
        <w:ind w:left="720"/>
      </w:pPr>
    </w:p>
    <w:p w14:paraId="4213B898" w14:textId="23F906E5" w:rsidR="00BA4A92" w:rsidRDefault="00DF6FB3" w:rsidP="00204AAE">
      <w:pPr>
        <w:pStyle w:val="Bodycopy"/>
        <w:numPr>
          <w:ilvl w:val="0"/>
          <w:numId w:val="68"/>
        </w:numPr>
      </w:pPr>
      <w:r>
        <w:t>SQL Query – UPDATE/DELETE</w:t>
      </w:r>
    </w:p>
    <w:p w14:paraId="0C405682" w14:textId="7F3FDB3E" w:rsidR="00DF6FB3" w:rsidRDefault="00DF6FB3" w:rsidP="00204AAE">
      <w:pPr>
        <w:pStyle w:val="Bodycopy"/>
        <w:numPr>
          <w:ilvl w:val="1"/>
          <w:numId w:val="68"/>
        </w:numPr>
      </w:pPr>
      <w:r>
        <w:t xml:space="preserve">Copy query below and paste to SQL SELECT </w:t>
      </w:r>
      <w:r>
        <w:t>UPDATE/DELETE</w:t>
      </w:r>
      <w:r>
        <w:t xml:space="preserve"> field.</w:t>
      </w:r>
    </w:p>
    <w:p w14:paraId="06A7F04E" w14:textId="77777777" w:rsidR="00DF6FB3" w:rsidRDefault="00DF6FB3" w:rsidP="00204AAE">
      <w:pPr>
        <w:pStyle w:val="Bodycopy"/>
        <w:numPr>
          <w:ilvl w:val="1"/>
          <w:numId w:val="68"/>
        </w:numPr>
      </w:pPr>
      <w:r>
        <w:t>Click Next</w:t>
      </w:r>
    </w:p>
    <w:p w14:paraId="238A5690" w14:textId="2B2F52EC" w:rsidR="00DF6FB3" w:rsidRDefault="00DF6FB3" w:rsidP="00DF6FB3">
      <w:pPr>
        <w:pStyle w:val="Bodycopy"/>
        <w:ind w:left="360"/>
      </w:pPr>
    </w:p>
    <w:p w14:paraId="34D105A0" w14:textId="77777777" w:rsidR="008F4431" w:rsidRDefault="009F32EE" w:rsidP="008F4431">
      <w:pPr>
        <w:pStyle w:val="Bodycopy"/>
        <w:ind w:left="720"/>
      </w:pPr>
      <w:r>
        <w:rPr>
          <w:noProof/>
        </w:rPr>
        <w:lastRenderedPageBreak/>
        <w:drawing>
          <wp:inline distT="0" distB="0" distL="0" distR="0" wp14:anchorId="40C19C13" wp14:editId="1CB54BB8">
            <wp:extent cx="3859619" cy="303174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031" cy="3037564"/>
                    </a:xfrm>
                    <a:prstGeom prst="rect">
                      <a:avLst/>
                    </a:prstGeom>
                  </pic:spPr>
                </pic:pic>
              </a:graphicData>
            </a:graphic>
          </wp:inline>
        </w:drawing>
      </w:r>
      <w:r w:rsidR="008F4431">
        <w:br/>
      </w:r>
    </w:p>
    <w:tbl>
      <w:tblPr>
        <w:tblStyle w:val="TableGrid"/>
        <w:tblW w:w="0" w:type="auto"/>
        <w:tblInd w:w="738" w:type="dxa"/>
        <w:tblLook w:val="04A0" w:firstRow="1" w:lastRow="0" w:firstColumn="1" w:lastColumn="0" w:noHBand="0" w:noVBand="1"/>
      </w:tblPr>
      <w:tblGrid>
        <w:gridCol w:w="8640"/>
      </w:tblGrid>
      <w:tr w:rsidR="008F4431" w:rsidRPr="008F4431" w14:paraId="4BA073A9" w14:textId="77777777" w:rsidTr="008F4431">
        <w:tc>
          <w:tcPr>
            <w:tcW w:w="8640" w:type="dxa"/>
          </w:tcPr>
          <w:p w14:paraId="3755E2FD" w14:textId="77777777" w:rsidR="008F4431" w:rsidRPr="008F4431" w:rsidRDefault="008F4431" w:rsidP="008F4431">
            <w:pPr>
              <w:pStyle w:val="Bodycopy"/>
              <w:rPr>
                <w:sz w:val="16"/>
              </w:rPr>
            </w:pPr>
            <w:r w:rsidRPr="008F4431">
              <w:rPr>
                <w:sz w:val="16"/>
              </w:rPr>
              <w:t>INSERT INTO HHS_CDC_HR.ERA_LOG_CAPHR_JR</w:t>
            </w:r>
          </w:p>
          <w:p w14:paraId="74F1CDD3" w14:textId="77777777" w:rsidR="008F4431" w:rsidRPr="008F4431" w:rsidRDefault="008F4431" w:rsidP="008F4431">
            <w:pPr>
              <w:pStyle w:val="Bodycopy"/>
              <w:rPr>
                <w:sz w:val="16"/>
              </w:rPr>
            </w:pPr>
            <w:r w:rsidRPr="008F4431">
              <w:rPr>
                <w:sz w:val="16"/>
              </w:rPr>
              <w:t xml:space="preserve">    (JOB_OPENING_ID</w:t>
            </w:r>
          </w:p>
          <w:p w14:paraId="7B720BF0" w14:textId="77777777" w:rsidR="008F4431" w:rsidRPr="008F4431" w:rsidRDefault="008F4431" w:rsidP="008F4431">
            <w:pPr>
              <w:pStyle w:val="Bodycopy"/>
              <w:rPr>
                <w:sz w:val="16"/>
              </w:rPr>
            </w:pPr>
            <w:r w:rsidRPr="008F4431">
              <w:rPr>
                <w:sz w:val="16"/>
              </w:rPr>
              <w:t xml:space="preserve">    ,PROCID</w:t>
            </w:r>
          </w:p>
          <w:p w14:paraId="6140F2CB" w14:textId="77777777" w:rsidR="008F4431" w:rsidRPr="008F4431" w:rsidRDefault="008F4431" w:rsidP="008F4431">
            <w:pPr>
              <w:pStyle w:val="Bodycopy"/>
              <w:rPr>
                <w:sz w:val="16"/>
              </w:rPr>
            </w:pPr>
            <w:r w:rsidRPr="008F4431">
              <w:rPr>
                <w:sz w:val="16"/>
              </w:rPr>
              <w:t xml:space="preserve">    ,ERA_STATUS</w:t>
            </w:r>
          </w:p>
          <w:p w14:paraId="13AF3249" w14:textId="77777777" w:rsidR="008F4431" w:rsidRPr="008F4431" w:rsidRDefault="008F4431" w:rsidP="008F4431">
            <w:pPr>
              <w:pStyle w:val="Bodycopy"/>
              <w:rPr>
                <w:sz w:val="16"/>
              </w:rPr>
            </w:pPr>
            <w:r w:rsidRPr="008F4431">
              <w:rPr>
                <w:sz w:val="16"/>
              </w:rPr>
              <w:t xml:space="preserve">    ,DSCRPTN</w:t>
            </w:r>
          </w:p>
          <w:p w14:paraId="4328DA82" w14:textId="77777777" w:rsidR="008F4431" w:rsidRPr="008F4431" w:rsidRDefault="008F4431" w:rsidP="008F4431">
            <w:pPr>
              <w:pStyle w:val="Bodycopy"/>
              <w:rPr>
                <w:sz w:val="16"/>
              </w:rPr>
            </w:pPr>
            <w:r w:rsidRPr="008F4431">
              <w:rPr>
                <w:sz w:val="16"/>
              </w:rPr>
              <w:t xml:space="preserve">    ,CREATIONDTIME)</w:t>
            </w:r>
          </w:p>
          <w:p w14:paraId="11538BB7" w14:textId="77777777" w:rsidR="008F4431" w:rsidRPr="008F4431" w:rsidRDefault="008F4431" w:rsidP="008F4431">
            <w:pPr>
              <w:pStyle w:val="Bodycopy"/>
              <w:rPr>
                <w:sz w:val="16"/>
              </w:rPr>
            </w:pPr>
            <w:r w:rsidRPr="008F4431">
              <w:rPr>
                <w:sz w:val="16"/>
              </w:rPr>
              <w:t>VALUES</w:t>
            </w:r>
          </w:p>
          <w:p w14:paraId="4D23A0D4" w14:textId="77777777" w:rsidR="008F4431" w:rsidRPr="008F4431" w:rsidRDefault="008F4431" w:rsidP="008F4431">
            <w:pPr>
              <w:pStyle w:val="Bodycopy"/>
              <w:rPr>
                <w:sz w:val="16"/>
              </w:rPr>
            </w:pPr>
            <w:r w:rsidRPr="008F4431">
              <w:rPr>
                <w:sz w:val="16"/>
              </w:rPr>
              <w:t xml:space="preserve">    ('${xpath:/records/record/JOB_OPENING_ID}'</w:t>
            </w:r>
          </w:p>
          <w:p w14:paraId="6ADDCB71" w14:textId="77777777" w:rsidR="008F4431" w:rsidRPr="008F4431" w:rsidRDefault="008F4431" w:rsidP="008F4431">
            <w:pPr>
              <w:pStyle w:val="Bodycopy"/>
              <w:rPr>
                <w:sz w:val="16"/>
              </w:rPr>
            </w:pPr>
            <w:r w:rsidRPr="008F4431">
              <w:rPr>
                <w:sz w:val="16"/>
              </w:rPr>
              <w:t xml:space="preserve">    ,1</w:t>
            </w:r>
          </w:p>
          <w:p w14:paraId="59D29381" w14:textId="77777777" w:rsidR="008F4431" w:rsidRPr="008F4431" w:rsidRDefault="008F4431" w:rsidP="008F4431">
            <w:pPr>
              <w:pStyle w:val="Bodycopy"/>
              <w:rPr>
                <w:sz w:val="16"/>
              </w:rPr>
            </w:pPr>
            <w:r w:rsidRPr="008F4431">
              <w:rPr>
                <w:sz w:val="16"/>
              </w:rPr>
              <w:t xml:space="preserve">    ,'PROCESSED'</w:t>
            </w:r>
          </w:p>
          <w:p w14:paraId="7E71939A" w14:textId="77777777" w:rsidR="008F4431" w:rsidRPr="008F4431" w:rsidRDefault="008F4431" w:rsidP="008F4431">
            <w:pPr>
              <w:pStyle w:val="Bodycopy"/>
              <w:rPr>
                <w:sz w:val="16"/>
              </w:rPr>
            </w:pPr>
            <w:r w:rsidRPr="008F4431">
              <w:rPr>
                <w:sz w:val="16"/>
              </w:rPr>
              <w:t xml:space="preserve">    ,q'[${xpath:/records/record/REMARKS}]'</w:t>
            </w:r>
          </w:p>
          <w:p w14:paraId="71119C27" w14:textId="66386FAE" w:rsidR="008F4431" w:rsidRPr="008F4431" w:rsidRDefault="008F4431" w:rsidP="008F4431">
            <w:pPr>
              <w:pStyle w:val="Bodycopy"/>
              <w:rPr>
                <w:sz w:val="16"/>
              </w:rPr>
            </w:pPr>
            <w:r w:rsidRPr="008F4431">
              <w:rPr>
                <w:sz w:val="16"/>
              </w:rPr>
              <w:t xml:space="preserve">    ,SYSDATE)</w:t>
            </w:r>
          </w:p>
        </w:tc>
      </w:tr>
    </w:tbl>
    <w:p w14:paraId="0234AC9C" w14:textId="3BE2D4F7" w:rsidR="009F32EE" w:rsidRDefault="009F32EE" w:rsidP="0044035C">
      <w:pPr>
        <w:pStyle w:val="Bodycopy"/>
      </w:pPr>
    </w:p>
    <w:p w14:paraId="6D2F8C5C" w14:textId="77777777" w:rsidR="008F4431" w:rsidRDefault="008F4431" w:rsidP="008F4431">
      <w:pPr>
        <w:pStyle w:val="Bodycopy"/>
        <w:ind w:left="720"/>
      </w:pPr>
    </w:p>
    <w:p w14:paraId="5428A9E5" w14:textId="6670D6F6" w:rsidR="008F4431" w:rsidRDefault="008F4431" w:rsidP="00204AAE">
      <w:pPr>
        <w:pStyle w:val="Bodycopy"/>
        <w:numPr>
          <w:ilvl w:val="0"/>
          <w:numId w:val="68"/>
        </w:numPr>
      </w:pPr>
      <w:r>
        <w:t xml:space="preserve">SQL Query – </w:t>
      </w:r>
      <w:r>
        <w:t>Error Recovery</w:t>
      </w:r>
    </w:p>
    <w:p w14:paraId="21687214" w14:textId="78F727A5" w:rsidR="008F4431" w:rsidRPr="000A48F5" w:rsidRDefault="008F4431" w:rsidP="00204AAE">
      <w:pPr>
        <w:pStyle w:val="Bodycopy"/>
        <w:numPr>
          <w:ilvl w:val="1"/>
          <w:numId w:val="68"/>
        </w:numPr>
        <w:rPr>
          <w:sz w:val="22"/>
          <w:szCs w:val="24"/>
        </w:rPr>
      </w:pPr>
      <w:r w:rsidRPr="000A48F5">
        <w:rPr>
          <w:sz w:val="22"/>
          <w:szCs w:val="24"/>
        </w:rPr>
        <w:t xml:space="preserve">Copy query below and paste to </w:t>
      </w:r>
      <w:r w:rsidR="000A48F5" w:rsidRPr="000A48F5">
        <w:rPr>
          <w:rFonts w:cs="Arial"/>
          <w:b/>
          <w:bCs/>
          <w:color w:val="3F3F3F"/>
          <w:sz w:val="22"/>
          <w:szCs w:val="24"/>
          <w:shd w:val="clear" w:color="auto" w:fill="FFFFFF"/>
        </w:rPr>
        <w:t>SQL error recovery statement</w:t>
      </w:r>
      <w:r w:rsidR="000A48F5" w:rsidRPr="000A48F5">
        <w:rPr>
          <w:rFonts w:cs="Arial"/>
          <w:b/>
          <w:bCs/>
          <w:color w:val="3F3F3F"/>
          <w:sz w:val="22"/>
          <w:szCs w:val="24"/>
          <w:shd w:val="clear" w:color="auto" w:fill="FFFFFF"/>
        </w:rPr>
        <w:t xml:space="preserve"> </w:t>
      </w:r>
      <w:r w:rsidRPr="000A48F5">
        <w:rPr>
          <w:sz w:val="22"/>
          <w:szCs w:val="24"/>
        </w:rPr>
        <w:t>field.</w:t>
      </w:r>
    </w:p>
    <w:p w14:paraId="3EED3AB7" w14:textId="77777777" w:rsidR="008F4431" w:rsidRPr="000A48F5" w:rsidRDefault="008F4431" w:rsidP="00204AAE">
      <w:pPr>
        <w:pStyle w:val="Bodycopy"/>
        <w:numPr>
          <w:ilvl w:val="1"/>
          <w:numId w:val="68"/>
        </w:numPr>
        <w:rPr>
          <w:sz w:val="22"/>
          <w:szCs w:val="24"/>
        </w:rPr>
      </w:pPr>
      <w:r w:rsidRPr="000A48F5">
        <w:rPr>
          <w:sz w:val="22"/>
          <w:szCs w:val="24"/>
        </w:rPr>
        <w:t>Click Next</w:t>
      </w:r>
    </w:p>
    <w:p w14:paraId="00360C6F" w14:textId="2C880C65" w:rsidR="008F4431" w:rsidRDefault="008F4431" w:rsidP="00334008">
      <w:pPr>
        <w:pStyle w:val="Bodycopy"/>
        <w:ind w:left="1440"/>
      </w:pPr>
    </w:p>
    <w:p w14:paraId="0810EB50" w14:textId="77777777" w:rsidR="008F4431" w:rsidRDefault="008F4431" w:rsidP="0044035C">
      <w:pPr>
        <w:pStyle w:val="Bodycopy"/>
      </w:pPr>
    </w:p>
    <w:p w14:paraId="516ADE8E" w14:textId="2D29E4A9" w:rsidR="009F32EE" w:rsidRDefault="0082713D" w:rsidP="00334008">
      <w:pPr>
        <w:pStyle w:val="Bodycopy"/>
        <w:ind w:left="720"/>
      </w:pPr>
      <w:r>
        <w:rPr>
          <w:noProof/>
        </w:rPr>
        <w:lastRenderedPageBreak/>
        <w:drawing>
          <wp:inline distT="0" distB="0" distL="0" distR="0" wp14:anchorId="56BAB4B1" wp14:editId="51DFE698">
            <wp:extent cx="4646428" cy="367780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1044" cy="368146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334008" w:rsidRPr="00334008" w14:paraId="6BF55B87" w14:textId="77777777" w:rsidTr="00334008">
        <w:tc>
          <w:tcPr>
            <w:tcW w:w="8568" w:type="dxa"/>
          </w:tcPr>
          <w:p w14:paraId="3220831C" w14:textId="77777777" w:rsidR="00334008" w:rsidRPr="00334008" w:rsidRDefault="00334008" w:rsidP="00334008">
            <w:pPr>
              <w:pStyle w:val="Bodycopy"/>
              <w:rPr>
                <w:sz w:val="16"/>
              </w:rPr>
            </w:pPr>
            <w:r w:rsidRPr="00334008">
              <w:rPr>
                <w:sz w:val="16"/>
              </w:rPr>
              <w:t>INSERT INTO HHS_CDC_HR.ERA_LOG_CAPHR_JR</w:t>
            </w:r>
          </w:p>
          <w:p w14:paraId="245296F3" w14:textId="77777777" w:rsidR="00334008" w:rsidRPr="00334008" w:rsidRDefault="00334008" w:rsidP="00334008">
            <w:pPr>
              <w:pStyle w:val="Bodycopy"/>
              <w:rPr>
                <w:sz w:val="16"/>
              </w:rPr>
            </w:pPr>
            <w:r w:rsidRPr="00334008">
              <w:rPr>
                <w:sz w:val="16"/>
              </w:rPr>
              <w:t xml:space="preserve">    (JOB_OPENING_ID</w:t>
            </w:r>
          </w:p>
          <w:p w14:paraId="0F75B096" w14:textId="77777777" w:rsidR="00334008" w:rsidRPr="00334008" w:rsidRDefault="00334008" w:rsidP="00334008">
            <w:pPr>
              <w:pStyle w:val="Bodycopy"/>
              <w:rPr>
                <w:sz w:val="16"/>
              </w:rPr>
            </w:pPr>
            <w:r w:rsidRPr="00334008">
              <w:rPr>
                <w:sz w:val="16"/>
              </w:rPr>
              <w:t xml:space="preserve">    ,PROCID</w:t>
            </w:r>
          </w:p>
          <w:p w14:paraId="310428D5" w14:textId="77777777" w:rsidR="00334008" w:rsidRPr="00334008" w:rsidRDefault="00334008" w:rsidP="00334008">
            <w:pPr>
              <w:pStyle w:val="Bodycopy"/>
              <w:rPr>
                <w:sz w:val="16"/>
              </w:rPr>
            </w:pPr>
            <w:r w:rsidRPr="00334008">
              <w:rPr>
                <w:sz w:val="16"/>
              </w:rPr>
              <w:t xml:space="preserve">    ,ERA_STATUS</w:t>
            </w:r>
          </w:p>
          <w:p w14:paraId="079F5204" w14:textId="77777777" w:rsidR="00334008" w:rsidRPr="00334008" w:rsidRDefault="00334008" w:rsidP="00334008">
            <w:pPr>
              <w:pStyle w:val="Bodycopy"/>
              <w:rPr>
                <w:sz w:val="16"/>
              </w:rPr>
            </w:pPr>
            <w:r w:rsidRPr="00334008">
              <w:rPr>
                <w:sz w:val="16"/>
              </w:rPr>
              <w:t xml:space="preserve">    ,DSCRPTN</w:t>
            </w:r>
          </w:p>
          <w:p w14:paraId="061A26BE" w14:textId="77777777" w:rsidR="00334008" w:rsidRPr="00334008" w:rsidRDefault="00334008" w:rsidP="00334008">
            <w:pPr>
              <w:pStyle w:val="Bodycopy"/>
              <w:rPr>
                <w:sz w:val="16"/>
              </w:rPr>
            </w:pPr>
            <w:r w:rsidRPr="00334008">
              <w:rPr>
                <w:sz w:val="16"/>
              </w:rPr>
              <w:t xml:space="preserve">    ,CREATIONDTIME)</w:t>
            </w:r>
          </w:p>
          <w:p w14:paraId="344CFED9" w14:textId="77777777" w:rsidR="00334008" w:rsidRPr="00334008" w:rsidRDefault="00334008" w:rsidP="00334008">
            <w:pPr>
              <w:pStyle w:val="Bodycopy"/>
              <w:rPr>
                <w:sz w:val="16"/>
              </w:rPr>
            </w:pPr>
            <w:r w:rsidRPr="00334008">
              <w:rPr>
                <w:sz w:val="16"/>
              </w:rPr>
              <w:t>VALUES</w:t>
            </w:r>
          </w:p>
          <w:p w14:paraId="08D98AAD" w14:textId="77777777" w:rsidR="00334008" w:rsidRPr="00334008" w:rsidRDefault="00334008" w:rsidP="00334008">
            <w:pPr>
              <w:pStyle w:val="Bodycopy"/>
              <w:rPr>
                <w:sz w:val="16"/>
              </w:rPr>
            </w:pPr>
            <w:r w:rsidRPr="00334008">
              <w:rPr>
                <w:sz w:val="16"/>
              </w:rPr>
              <w:t xml:space="preserve">    ('${xpath:/records/record/JOB_OPENING_ID}'</w:t>
            </w:r>
          </w:p>
          <w:p w14:paraId="1CA9B909" w14:textId="77777777" w:rsidR="00334008" w:rsidRPr="00334008" w:rsidRDefault="00334008" w:rsidP="00334008">
            <w:pPr>
              <w:pStyle w:val="Bodycopy"/>
              <w:rPr>
                <w:sz w:val="16"/>
              </w:rPr>
            </w:pPr>
            <w:r w:rsidRPr="00334008">
              <w:rPr>
                <w:sz w:val="16"/>
              </w:rPr>
              <w:t xml:space="preserve">    ,1</w:t>
            </w:r>
          </w:p>
          <w:p w14:paraId="362C4BDD" w14:textId="77777777" w:rsidR="00334008" w:rsidRPr="00334008" w:rsidRDefault="00334008" w:rsidP="00334008">
            <w:pPr>
              <w:pStyle w:val="Bodycopy"/>
              <w:rPr>
                <w:sz w:val="16"/>
              </w:rPr>
            </w:pPr>
            <w:r w:rsidRPr="00334008">
              <w:rPr>
                <w:sz w:val="16"/>
              </w:rPr>
              <w:t xml:space="preserve">    ,'ERROR'</w:t>
            </w:r>
          </w:p>
          <w:p w14:paraId="5C671C99" w14:textId="77777777" w:rsidR="00334008" w:rsidRPr="00334008" w:rsidRDefault="00334008" w:rsidP="00334008">
            <w:pPr>
              <w:pStyle w:val="Bodycopy"/>
              <w:rPr>
                <w:sz w:val="16"/>
              </w:rPr>
            </w:pPr>
            <w:r w:rsidRPr="00334008">
              <w:rPr>
                <w:sz w:val="16"/>
              </w:rPr>
              <w:t xml:space="preserve">    ,q'[${xpath:/records/record/REMARKS}]'</w:t>
            </w:r>
          </w:p>
          <w:p w14:paraId="08D845AB" w14:textId="7AC10613" w:rsidR="00334008" w:rsidRPr="00334008" w:rsidRDefault="00334008" w:rsidP="00334008">
            <w:pPr>
              <w:pStyle w:val="Bodycopy"/>
              <w:rPr>
                <w:sz w:val="16"/>
              </w:rPr>
            </w:pPr>
            <w:r w:rsidRPr="00334008">
              <w:rPr>
                <w:sz w:val="16"/>
              </w:rPr>
              <w:t xml:space="preserve">    ,SYSDATE)</w:t>
            </w:r>
          </w:p>
        </w:tc>
      </w:tr>
    </w:tbl>
    <w:p w14:paraId="3B35F373" w14:textId="7C52FB75" w:rsidR="00334008" w:rsidRDefault="00334008" w:rsidP="00334008">
      <w:pPr>
        <w:pStyle w:val="Bodycopy"/>
        <w:ind w:left="720"/>
      </w:pPr>
    </w:p>
    <w:p w14:paraId="1685B77C" w14:textId="0C5839F2" w:rsidR="000605C6" w:rsidRDefault="000605C6" w:rsidP="00204AAE">
      <w:pPr>
        <w:pStyle w:val="Bodycopy"/>
        <w:numPr>
          <w:ilvl w:val="0"/>
          <w:numId w:val="68"/>
        </w:numPr>
      </w:pPr>
      <w:r>
        <w:t>BizFlow Access</w:t>
      </w:r>
    </w:p>
    <w:p w14:paraId="1A5D38B4" w14:textId="4742BE95" w:rsidR="00AB48CC" w:rsidRDefault="00AB48CC" w:rsidP="00204AAE">
      <w:pPr>
        <w:pStyle w:val="Bodycopy"/>
        <w:numPr>
          <w:ilvl w:val="1"/>
          <w:numId w:val="68"/>
        </w:numPr>
      </w:pPr>
      <w:r>
        <w:t>BizFlow se</w:t>
      </w:r>
      <w:r>
        <w:t>rver name or IP: Type production server IP address</w:t>
      </w:r>
    </w:p>
    <w:p w14:paraId="2B1879C5" w14:textId="5279A55D" w:rsidR="00AB48CC" w:rsidRDefault="00994CDA" w:rsidP="00204AAE">
      <w:pPr>
        <w:pStyle w:val="Bodycopy"/>
        <w:numPr>
          <w:ilvl w:val="1"/>
          <w:numId w:val="68"/>
        </w:numPr>
      </w:pPr>
      <w:r>
        <w:t>BizFlow port: Type production server BizFlow port number. Default is 7201.</w:t>
      </w:r>
    </w:p>
    <w:p w14:paraId="6DC5DDE3" w14:textId="0F1B639A" w:rsidR="00AB48CC" w:rsidRDefault="009E03CD" w:rsidP="00204AAE">
      <w:pPr>
        <w:pStyle w:val="Bodycopy"/>
        <w:numPr>
          <w:ilvl w:val="1"/>
          <w:numId w:val="68"/>
        </w:numPr>
      </w:pPr>
      <w:r>
        <w:t xml:space="preserve">BizFlow ERA user ID: </w:t>
      </w:r>
      <w:r w:rsidR="00AB48CC">
        <w:t>agentuser</w:t>
      </w:r>
    </w:p>
    <w:p w14:paraId="2FB3C14C" w14:textId="56D0E870" w:rsidR="000605C6" w:rsidRDefault="009E03CD" w:rsidP="00204AAE">
      <w:pPr>
        <w:pStyle w:val="Bodycopy"/>
        <w:numPr>
          <w:ilvl w:val="1"/>
          <w:numId w:val="68"/>
        </w:numPr>
      </w:pPr>
      <w:r>
        <w:t xml:space="preserve">BizFlow ERA password: </w:t>
      </w:r>
      <w:r w:rsidR="00520B78">
        <w:t xml:space="preserve">type password agentuser. </w:t>
      </w:r>
      <w:r w:rsidR="001D7656">
        <w:t>D</w:t>
      </w:r>
      <w:r w:rsidR="000038AA">
        <w:t>efault is st1ceqef</w:t>
      </w:r>
    </w:p>
    <w:p w14:paraId="2771EE46" w14:textId="7D52A465" w:rsidR="00966722" w:rsidRDefault="00966722" w:rsidP="00204AAE">
      <w:pPr>
        <w:pStyle w:val="Bodycopy"/>
        <w:numPr>
          <w:ilvl w:val="2"/>
          <w:numId w:val="68"/>
        </w:numPr>
      </w:pPr>
      <w:r>
        <w:t>If the password is changed, you will need to change the password webapps/bizflow/solutions/hhs/cdc/cdc.properties file.</w:t>
      </w:r>
    </w:p>
    <w:p w14:paraId="3F6A7366" w14:textId="7ACCD374" w:rsidR="001448FF" w:rsidRDefault="00450651" w:rsidP="004C5852">
      <w:pPr>
        <w:pStyle w:val="Bodycopy"/>
        <w:ind w:left="720"/>
      </w:pPr>
      <w:r>
        <w:rPr>
          <w:noProof/>
        </w:rPr>
        <w:lastRenderedPageBreak/>
        <w:drawing>
          <wp:inline distT="0" distB="0" distL="0" distR="0" wp14:anchorId="4A0BAC70" wp14:editId="45E09C1F">
            <wp:extent cx="4359349" cy="34182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9964" cy="3426606"/>
                    </a:xfrm>
                    <a:prstGeom prst="rect">
                      <a:avLst/>
                    </a:prstGeom>
                  </pic:spPr>
                </pic:pic>
              </a:graphicData>
            </a:graphic>
          </wp:inline>
        </w:drawing>
      </w:r>
    </w:p>
    <w:p w14:paraId="1ED8FA49" w14:textId="3C4DE04F" w:rsidR="00064CF5" w:rsidRDefault="00064CF5" w:rsidP="004C5852">
      <w:pPr>
        <w:pStyle w:val="Bodycopy"/>
        <w:ind w:left="720"/>
      </w:pPr>
    </w:p>
    <w:p w14:paraId="12A319FB" w14:textId="14B9D896" w:rsidR="00064CF5" w:rsidRDefault="00064CF5" w:rsidP="00204AAE">
      <w:pPr>
        <w:pStyle w:val="Bodycopy"/>
        <w:numPr>
          <w:ilvl w:val="0"/>
          <w:numId w:val="68"/>
        </w:numPr>
      </w:pPr>
      <w:r>
        <w:t>Action Settings</w:t>
      </w:r>
    </w:p>
    <w:p w14:paraId="57961C11" w14:textId="77777777" w:rsidR="00064CF5" w:rsidRDefault="00064CF5" w:rsidP="00204AAE">
      <w:pPr>
        <w:pStyle w:val="Bodycopy"/>
        <w:numPr>
          <w:ilvl w:val="1"/>
          <w:numId w:val="68"/>
        </w:numPr>
      </w:pPr>
      <w:r>
        <w:t>Click “Select” button</w:t>
      </w:r>
    </w:p>
    <w:p w14:paraId="158CF2DB" w14:textId="5016945F" w:rsidR="00A26D02" w:rsidRDefault="00A26D02" w:rsidP="00064CF5">
      <w:pPr>
        <w:pStyle w:val="Bodycopy"/>
        <w:ind w:left="720"/>
      </w:pPr>
      <w:r>
        <w:rPr>
          <w:noProof/>
        </w:rPr>
        <w:drawing>
          <wp:inline distT="0" distB="0" distL="0" distR="0" wp14:anchorId="758640C7" wp14:editId="18CC7F80">
            <wp:extent cx="4221126" cy="328041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6943" cy="3284939"/>
                    </a:xfrm>
                    <a:prstGeom prst="rect">
                      <a:avLst/>
                    </a:prstGeom>
                  </pic:spPr>
                </pic:pic>
              </a:graphicData>
            </a:graphic>
          </wp:inline>
        </w:drawing>
      </w:r>
    </w:p>
    <w:p w14:paraId="7F0BBC83" w14:textId="77777777" w:rsidR="00064CF5" w:rsidRDefault="00064CF5" w:rsidP="00204AAE">
      <w:pPr>
        <w:pStyle w:val="Bodycopy"/>
        <w:numPr>
          <w:ilvl w:val="1"/>
          <w:numId w:val="68"/>
        </w:numPr>
      </w:pPr>
      <w:r>
        <w:t>Select “Triage” under CDC.</w:t>
      </w:r>
    </w:p>
    <w:p w14:paraId="0D46ED63" w14:textId="77777777" w:rsidR="00064CF5" w:rsidRDefault="00064CF5" w:rsidP="00064CF5">
      <w:pPr>
        <w:pStyle w:val="Bodycopy"/>
        <w:ind w:left="720"/>
      </w:pPr>
    </w:p>
    <w:p w14:paraId="2238996C" w14:textId="41D06B1A" w:rsidR="00A26D02" w:rsidRDefault="00A26D02" w:rsidP="0044035C">
      <w:pPr>
        <w:pStyle w:val="Bodycopy"/>
      </w:pPr>
    </w:p>
    <w:p w14:paraId="73A99271" w14:textId="3CD1C465" w:rsidR="00A26D02" w:rsidRDefault="00A26D02" w:rsidP="00064CF5">
      <w:pPr>
        <w:pStyle w:val="Bodycopy"/>
        <w:ind w:left="720"/>
      </w:pPr>
      <w:r>
        <w:rPr>
          <w:noProof/>
        </w:rPr>
        <w:drawing>
          <wp:inline distT="0" distB="0" distL="0" distR="0" wp14:anchorId="2D817843" wp14:editId="7AE8F2E3">
            <wp:extent cx="4306186" cy="344039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1183" cy="3444385"/>
                    </a:xfrm>
                    <a:prstGeom prst="rect">
                      <a:avLst/>
                    </a:prstGeom>
                  </pic:spPr>
                </pic:pic>
              </a:graphicData>
            </a:graphic>
          </wp:inline>
        </w:drawing>
      </w:r>
    </w:p>
    <w:p w14:paraId="56683241" w14:textId="765E6326" w:rsidR="00333DE9" w:rsidRDefault="00064CF5" w:rsidP="00204AAE">
      <w:pPr>
        <w:pStyle w:val="Bodycopy"/>
        <w:numPr>
          <w:ilvl w:val="1"/>
          <w:numId w:val="68"/>
        </w:numPr>
      </w:pPr>
      <w:r>
        <w:t>Select “Start from JR” in the Start Activity dropdown list</w:t>
      </w:r>
    </w:p>
    <w:p w14:paraId="1E0E9873" w14:textId="3C206721" w:rsidR="00064CF5" w:rsidRDefault="00064CF5" w:rsidP="00204AAE">
      <w:pPr>
        <w:pStyle w:val="Bodycopy"/>
        <w:numPr>
          <w:ilvl w:val="1"/>
          <w:numId w:val="68"/>
        </w:numPr>
      </w:pPr>
      <w:r>
        <w:t>Click “Next”</w:t>
      </w:r>
    </w:p>
    <w:p w14:paraId="26AA7F65" w14:textId="77777777" w:rsidR="00064CF5" w:rsidRDefault="00064CF5" w:rsidP="0044035C">
      <w:pPr>
        <w:pStyle w:val="Bodycopy"/>
      </w:pPr>
    </w:p>
    <w:p w14:paraId="3A785B25" w14:textId="7F7EF4C8" w:rsidR="00333DE9" w:rsidRDefault="003C3A3F" w:rsidP="00DD2FC5">
      <w:pPr>
        <w:pStyle w:val="Bodycopy"/>
        <w:ind w:left="720"/>
      </w:pPr>
      <w:r>
        <w:rPr>
          <w:noProof/>
        </w:rPr>
        <w:drawing>
          <wp:inline distT="0" distB="0" distL="0" distR="0" wp14:anchorId="378C205A" wp14:editId="2561D99F">
            <wp:extent cx="4106828" cy="3285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3432" cy="3290744"/>
                    </a:xfrm>
                    <a:prstGeom prst="rect">
                      <a:avLst/>
                    </a:prstGeom>
                  </pic:spPr>
                </pic:pic>
              </a:graphicData>
            </a:graphic>
          </wp:inline>
        </w:drawing>
      </w:r>
    </w:p>
    <w:p w14:paraId="3CB7E043" w14:textId="13AE2B33" w:rsidR="0064296E" w:rsidRDefault="0064296E" w:rsidP="00204AAE">
      <w:pPr>
        <w:pStyle w:val="Bodycopy"/>
        <w:numPr>
          <w:ilvl w:val="0"/>
          <w:numId w:val="68"/>
        </w:numPr>
      </w:pPr>
      <w:r>
        <w:t>Map Columns to Process Variables</w:t>
      </w:r>
    </w:p>
    <w:p w14:paraId="1BBC0A0A" w14:textId="27A90D52" w:rsidR="0064296E" w:rsidRDefault="00A4446B" w:rsidP="00204AAE">
      <w:pPr>
        <w:pStyle w:val="Bodycopy"/>
        <w:numPr>
          <w:ilvl w:val="1"/>
          <w:numId w:val="68"/>
        </w:numPr>
      </w:pPr>
      <w:r>
        <w:lastRenderedPageBreak/>
        <w:t>Map Columns to Process Variables</w:t>
      </w:r>
    </w:p>
    <w:p w14:paraId="1B70C0D5" w14:textId="3A8B5946" w:rsidR="00A4446B" w:rsidRDefault="00A4446B" w:rsidP="00204AAE">
      <w:pPr>
        <w:pStyle w:val="Bodycopy"/>
        <w:numPr>
          <w:ilvl w:val="2"/>
          <w:numId w:val="68"/>
        </w:numPr>
      </w:pPr>
      <w:r>
        <w:t>REMARKS to remkarks</w:t>
      </w:r>
    </w:p>
    <w:p w14:paraId="0EECB2F1" w14:textId="629298F9" w:rsidR="00A4446B" w:rsidRDefault="00A4446B" w:rsidP="00204AAE">
      <w:pPr>
        <w:pStyle w:val="Bodycopy"/>
        <w:numPr>
          <w:ilvl w:val="2"/>
          <w:numId w:val="68"/>
        </w:numPr>
      </w:pPr>
      <w:r>
        <w:t>CAN to can</w:t>
      </w:r>
    </w:p>
    <w:p w14:paraId="19B330F2" w14:textId="77777777" w:rsidR="00A4446B" w:rsidRDefault="00A4446B" w:rsidP="00204AAE">
      <w:pPr>
        <w:pStyle w:val="Bodycopy"/>
        <w:numPr>
          <w:ilvl w:val="2"/>
          <w:numId w:val="68"/>
        </w:numPr>
      </w:pPr>
      <w:r>
        <w:t>ORG_NAME to orgName</w:t>
      </w:r>
    </w:p>
    <w:p w14:paraId="094F2C14" w14:textId="77777777" w:rsidR="00A4446B" w:rsidRDefault="00A4446B" w:rsidP="00204AAE">
      <w:pPr>
        <w:pStyle w:val="Bodycopy"/>
        <w:numPr>
          <w:ilvl w:val="2"/>
          <w:numId w:val="68"/>
        </w:numPr>
      </w:pPr>
      <w:r>
        <w:t>ADMIN_CODE to adminCode</w:t>
      </w:r>
    </w:p>
    <w:p w14:paraId="496E3203" w14:textId="5460A4CB" w:rsidR="0064296E" w:rsidRDefault="00A4446B" w:rsidP="00204AAE">
      <w:pPr>
        <w:pStyle w:val="Bodycopy"/>
        <w:numPr>
          <w:ilvl w:val="2"/>
          <w:numId w:val="68"/>
        </w:numPr>
      </w:pPr>
      <w:r>
        <w:t xml:space="preserve">JOB_OPENING_ID to jobRequestNum </w:t>
      </w:r>
    </w:p>
    <w:p w14:paraId="1A9EED12" w14:textId="686E15E7" w:rsidR="00977BFB" w:rsidRDefault="00977BFB" w:rsidP="00204AAE">
      <w:pPr>
        <w:pStyle w:val="Bodycopy"/>
        <w:numPr>
          <w:ilvl w:val="1"/>
          <w:numId w:val="68"/>
        </w:numPr>
      </w:pPr>
      <w:r>
        <w:t>Click “Next”</w:t>
      </w:r>
    </w:p>
    <w:p w14:paraId="24288F11" w14:textId="77777777" w:rsidR="00520DF2" w:rsidRDefault="00520DF2" w:rsidP="00977BFB">
      <w:pPr>
        <w:pStyle w:val="Bodycopy"/>
        <w:ind w:left="720"/>
      </w:pPr>
    </w:p>
    <w:p w14:paraId="44819511" w14:textId="1E368E19" w:rsidR="003C3A3F" w:rsidRDefault="003C3A3F" w:rsidP="00977BFB">
      <w:pPr>
        <w:pStyle w:val="Bodycopy"/>
        <w:ind w:left="720"/>
      </w:pPr>
      <w:r>
        <w:rPr>
          <w:noProof/>
        </w:rPr>
        <w:drawing>
          <wp:inline distT="0" distB="0" distL="0" distR="0" wp14:anchorId="09208A31" wp14:editId="79690EDA">
            <wp:extent cx="4997302" cy="3873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4431" cy="3878566"/>
                    </a:xfrm>
                    <a:prstGeom prst="rect">
                      <a:avLst/>
                    </a:prstGeom>
                  </pic:spPr>
                </pic:pic>
              </a:graphicData>
            </a:graphic>
          </wp:inline>
        </w:drawing>
      </w:r>
    </w:p>
    <w:p w14:paraId="1D46FE23" w14:textId="140D4E7D" w:rsidR="00520DF2" w:rsidRDefault="00D71D1C" w:rsidP="00204AAE">
      <w:pPr>
        <w:pStyle w:val="Bodycopy"/>
        <w:numPr>
          <w:ilvl w:val="0"/>
          <w:numId w:val="68"/>
        </w:numPr>
      </w:pPr>
      <w:r>
        <w:t>Set Intervals</w:t>
      </w:r>
    </w:p>
    <w:p w14:paraId="5D88DFDC" w14:textId="2DF31886" w:rsidR="00FF61EE" w:rsidRDefault="00FF61EE" w:rsidP="00204AAE">
      <w:pPr>
        <w:pStyle w:val="Bodycopy"/>
        <w:numPr>
          <w:ilvl w:val="1"/>
          <w:numId w:val="68"/>
        </w:numPr>
      </w:pPr>
      <w:r>
        <w:t>Set Interval period: 1 hours</w:t>
      </w:r>
    </w:p>
    <w:p w14:paraId="6200A698" w14:textId="019A4FAE" w:rsidR="00FF61EE" w:rsidRDefault="00FF61EE" w:rsidP="00204AAE">
      <w:pPr>
        <w:pStyle w:val="Bodycopy"/>
        <w:numPr>
          <w:ilvl w:val="1"/>
          <w:numId w:val="68"/>
        </w:numPr>
      </w:pPr>
      <w:r>
        <w:t>Check “No expiration date or time” in “Set event reponse expiration cirteria” radio button group.</w:t>
      </w:r>
    </w:p>
    <w:p w14:paraId="17EF81B5" w14:textId="477C125A" w:rsidR="00DD4145" w:rsidRDefault="00DD4145" w:rsidP="00204AAE">
      <w:pPr>
        <w:pStyle w:val="Bodycopy"/>
        <w:numPr>
          <w:ilvl w:val="1"/>
          <w:numId w:val="68"/>
        </w:numPr>
      </w:pPr>
      <w:r>
        <w:t>Click “Next”</w:t>
      </w:r>
    </w:p>
    <w:p w14:paraId="2DF60543" w14:textId="77777777" w:rsidR="00520DF2" w:rsidRDefault="00520DF2" w:rsidP="00977BFB">
      <w:pPr>
        <w:pStyle w:val="Bodycopy"/>
        <w:ind w:left="720"/>
      </w:pPr>
    </w:p>
    <w:p w14:paraId="316CFAFA" w14:textId="28CD0A2F" w:rsidR="003C3A3F" w:rsidRDefault="00D80F6F" w:rsidP="00F60A02">
      <w:pPr>
        <w:pStyle w:val="Bodycopy"/>
        <w:ind w:left="720"/>
      </w:pPr>
      <w:r>
        <w:rPr>
          <w:noProof/>
        </w:rPr>
        <w:lastRenderedPageBreak/>
        <w:drawing>
          <wp:inline distT="0" distB="0" distL="0" distR="0" wp14:anchorId="32448321" wp14:editId="59E5CF98">
            <wp:extent cx="4040372" cy="310360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0526" cy="3111405"/>
                    </a:xfrm>
                    <a:prstGeom prst="rect">
                      <a:avLst/>
                    </a:prstGeom>
                  </pic:spPr>
                </pic:pic>
              </a:graphicData>
            </a:graphic>
          </wp:inline>
        </w:drawing>
      </w:r>
    </w:p>
    <w:p w14:paraId="5D0C6F76" w14:textId="18F85293" w:rsidR="00F60A02" w:rsidRDefault="00F60A02" w:rsidP="00204AAE">
      <w:pPr>
        <w:pStyle w:val="Bodycopy"/>
        <w:numPr>
          <w:ilvl w:val="0"/>
          <w:numId w:val="68"/>
        </w:numPr>
      </w:pPr>
      <w:r>
        <w:t>Attachment Options</w:t>
      </w:r>
    </w:p>
    <w:p w14:paraId="09848CAD" w14:textId="345CD283" w:rsidR="00F60A02" w:rsidRDefault="00F60A02" w:rsidP="00204AAE">
      <w:pPr>
        <w:pStyle w:val="Bodycopy"/>
        <w:numPr>
          <w:ilvl w:val="1"/>
          <w:numId w:val="68"/>
        </w:numPr>
      </w:pPr>
      <w:r>
        <w:t>Click “Finish”</w:t>
      </w:r>
    </w:p>
    <w:p w14:paraId="0249C712" w14:textId="00E7D085" w:rsidR="003C3A3F" w:rsidRDefault="0015735E" w:rsidP="00F60A02">
      <w:pPr>
        <w:pStyle w:val="Bodycopy"/>
        <w:ind w:left="720"/>
      </w:pPr>
      <w:r>
        <w:rPr>
          <w:noProof/>
        </w:rPr>
        <w:drawing>
          <wp:inline distT="0" distB="0" distL="0" distR="0" wp14:anchorId="72DF5B3F" wp14:editId="660FE785">
            <wp:extent cx="3455582" cy="30727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5524" cy="3081614"/>
                    </a:xfrm>
                    <a:prstGeom prst="rect">
                      <a:avLst/>
                    </a:prstGeom>
                  </pic:spPr>
                </pic:pic>
              </a:graphicData>
            </a:graphic>
          </wp:inline>
        </w:drawing>
      </w:r>
    </w:p>
    <w:p w14:paraId="583738FC" w14:textId="48FB41BD" w:rsidR="001E06A7" w:rsidRDefault="001E06A7" w:rsidP="0044035C">
      <w:pPr>
        <w:pStyle w:val="Bodycopy"/>
      </w:pPr>
    </w:p>
    <w:p w14:paraId="6A15D8DB" w14:textId="2BE72A94" w:rsidR="001E06A7" w:rsidRDefault="001E06A7" w:rsidP="0044035C">
      <w:pPr>
        <w:pStyle w:val="Bodycopy"/>
      </w:pPr>
    </w:p>
    <w:p w14:paraId="5E592CE8" w14:textId="708841C3" w:rsidR="006F6C84" w:rsidRDefault="006F6C84">
      <w:pPr>
        <w:rPr>
          <w:rFonts w:eastAsia="Times"/>
          <w:color w:val="000000"/>
        </w:rPr>
      </w:pPr>
      <w:r>
        <w:br w:type="page"/>
      </w:r>
    </w:p>
    <w:p w14:paraId="7801F9C8" w14:textId="05FDBE18" w:rsidR="006F6C84" w:rsidRDefault="006F6C84" w:rsidP="000A2B51">
      <w:pPr>
        <w:pStyle w:val="Heading2"/>
      </w:pPr>
      <w:bookmarkStart w:id="55" w:name="_Toc530054959"/>
      <w:r>
        <w:lastRenderedPageBreak/>
        <w:t xml:space="preserve">CDC – CapHR – </w:t>
      </w:r>
      <w:r>
        <w:t>PAR</w:t>
      </w:r>
      <w:r>
        <w:t xml:space="preserve"> ERA service</w:t>
      </w:r>
      <w:bookmarkEnd w:id="55"/>
    </w:p>
    <w:p w14:paraId="7ED86EC1" w14:textId="77777777" w:rsidR="006F6C84" w:rsidRDefault="006F6C84" w:rsidP="006F6C84">
      <w:pPr>
        <w:pStyle w:val="Bodycopy"/>
        <w:rPr>
          <w:lang w:val="en-GB"/>
        </w:rPr>
      </w:pPr>
    </w:p>
    <w:p w14:paraId="501DE11E" w14:textId="77777777" w:rsidR="006F6C84" w:rsidRPr="000A09CE" w:rsidRDefault="006F6C84" w:rsidP="00204AAE">
      <w:pPr>
        <w:pStyle w:val="Bodycopy"/>
        <w:numPr>
          <w:ilvl w:val="0"/>
          <w:numId w:val="69"/>
        </w:numPr>
        <w:rPr>
          <w:lang w:val="en-GB"/>
        </w:rPr>
      </w:pPr>
      <w:r>
        <w:rPr>
          <w:lang w:val="en-GB"/>
        </w:rPr>
        <w:t>Click on “Launch Event Reponse Designer Wizard” button</w:t>
      </w:r>
    </w:p>
    <w:p w14:paraId="2552113E" w14:textId="77777777" w:rsidR="006F6C84" w:rsidRDefault="006F6C84" w:rsidP="006F6C84">
      <w:pPr>
        <w:pStyle w:val="Bodycopy"/>
        <w:ind w:left="360"/>
      </w:pPr>
      <w:r>
        <w:rPr>
          <w:noProof/>
        </w:rPr>
        <w:drawing>
          <wp:inline distT="0" distB="0" distL="0" distR="0" wp14:anchorId="3AB9FE6A" wp14:editId="0C61FCBB">
            <wp:extent cx="5071731" cy="1418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577" cy="1425144"/>
                    </a:xfrm>
                    <a:prstGeom prst="rect">
                      <a:avLst/>
                    </a:prstGeom>
                  </pic:spPr>
                </pic:pic>
              </a:graphicData>
            </a:graphic>
          </wp:inline>
        </w:drawing>
      </w:r>
    </w:p>
    <w:p w14:paraId="586C4D17" w14:textId="77777777" w:rsidR="006F6C84" w:rsidRDefault="006F6C84" w:rsidP="006F6C84">
      <w:pPr>
        <w:pStyle w:val="Bodycopy"/>
      </w:pPr>
    </w:p>
    <w:p w14:paraId="4DD655D4" w14:textId="77777777" w:rsidR="006F6C84" w:rsidRDefault="006F6C84" w:rsidP="00204AAE">
      <w:pPr>
        <w:pStyle w:val="Bodycopy"/>
        <w:numPr>
          <w:ilvl w:val="0"/>
          <w:numId w:val="69"/>
        </w:numPr>
      </w:pPr>
      <w:r>
        <w:t>Event Type</w:t>
      </w:r>
    </w:p>
    <w:p w14:paraId="32A78420" w14:textId="77777777" w:rsidR="006F6C84" w:rsidRDefault="006F6C84" w:rsidP="00204AAE">
      <w:pPr>
        <w:pStyle w:val="Bodycopy"/>
        <w:numPr>
          <w:ilvl w:val="1"/>
          <w:numId w:val="69"/>
        </w:numPr>
      </w:pPr>
      <w:r>
        <w:t>Event Type: SQL</w:t>
      </w:r>
    </w:p>
    <w:p w14:paraId="5F849EDB" w14:textId="5EE81B23" w:rsidR="006F6C84" w:rsidRDefault="006F6C84" w:rsidP="00204AAE">
      <w:pPr>
        <w:pStyle w:val="Bodycopy"/>
        <w:numPr>
          <w:ilvl w:val="1"/>
          <w:numId w:val="69"/>
        </w:numPr>
      </w:pPr>
      <w:r>
        <w:t>Name: CDC – CapHR –</w:t>
      </w:r>
      <w:r w:rsidR="005737BB">
        <w:t xml:space="preserve"> PAR</w:t>
      </w:r>
    </w:p>
    <w:p w14:paraId="7DCF3296" w14:textId="77777777" w:rsidR="006F6C84" w:rsidRDefault="006F6C84" w:rsidP="00204AAE">
      <w:pPr>
        <w:pStyle w:val="Bodycopy"/>
        <w:numPr>
          <w:ilvl w:val="1"/>
          <w:numId w:val="69"/>
        </w:numPr>
      </w:pPr>
      <w:r>
        <w:t>Click “Next”</w:t>
      </w:r>
    </w:p>
    <w:p w14:paraId="10D4AE70" w14:textId="77777777" w:rsidR="006F6C84" w:rsidRDefault="006F6C84" w:rsidP="006F6C84">
      <w:pPr>
        <w:pStyle w:val="Bodycopy"/>
      </w:pPr>
    </w:p>
    <w:p w14:paraId="4A34C199" w14:textId="03B794A1" w:rsidR="006F6C84" w:rsidRDefault="002B0E77" w:rsidP="002B0E77">
      <w:pPr>
        <w:pStyle w:val="Bodycopy"/>
        <w:ind w:left="720"/>
      </w:pPr>
      <w:r>
        <w:rPr>
          <w:noProof/>
        </w:rPr>
        <w:drawing>
          <wp:inline distT="0" distB="0" distL="0" distR="0" wp14:anchorId="34CD96D7" wp14:editId="3D98E70A">
            <wp:extent cx="5114260" cy="4021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20921" cy="4026832"/>
                    </a:xfrm>
                    <a:prstGeom prst="rect">
                      <a:avLst/>
                    </a:prstGeom>
                  </pic:spPr>
                </pic:pic>
              </a:graphicData>
            </a:graphic>
          </wp:inline>
        </w:drawing>
      </w:r>
    </w:p>
    <w:p w14:paraId="64F3EC49" w14:textId="77777777" w:rsidR="006F6C84" w:rsidRDefault="006F6C84" w:rsidP="00204AAE">
      <w:pPr>
        <w:pStyle w:val="Bodycopy"/>
        <w:numPr>
          <w:ilvl w:val="0"/>
          <w:numId w:val="69"/>
        </w:numPr>
      </w:pPr>
      <w:r>
        <w:t>Data Access Settings</w:t>
      </w:r>
    </w:p>
    <w:p w14:paraId="7CBCA753" w14:textId="77777777" w:rsidR="006F6C84" w:rsidRDefault="006F6C84" w:rsidP="00204AAE">
      <w:pPr>
        <w:pStyle w:val="Bodycopy"/>
        <w:numPr>
          <w:ilvl w:val="1"/>
          <w:numId w:val="69"/>
        </w:numPr>
      </w:pPr>
      <w:r>
        <w:lastRenderedPageBreak/>
        <w:t>JDBC driver Information: oracle.jdbc.driver.OracleDriver</w:t>
      </w:r>
    </w:p>
    <w:p w14:paraId="6C6C1030" w14:textId="77777777" w:rsidR="006F6C84" w:rsidRPr="00746396" w:rsidRDefault="006F6C84" w:rsidP="00204AAE">
      <w:pPr>
        <w:pStyle w:val="Bodycopy"/>
        <w:numPr>
          <w:ilvl w:val="1"/>
          <w:numId w:val="69"/>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8B5F727" w14:textId="77777777" w:rsidR="006F6C84" w:rsidRDefault="006F6C84" w:rsidP="00204AAE">
      <w:pPr>
        <w:pStyle w:val="Bodycopy"/>
        <w:numPr>
          <w:ilvl w:val="1"/>
          <w:numId w:val="69"/>
        </w:numPr>
        <w:rPr>
          <w:sz w:val="22"/>
          <w:szCs w:val="24"/>
        </w:rPr>
      </w:pPr>
      <w:r>
        <w:rPr>
          <w:sz w:val="22"/>
          <w:szCs w:val="24"/>
        </w:rPr>
        <w:t>JDBC user name: production BizFlow database user name</w:t>
      </w:r>
    </w:p>
    <w:p w14:paraId="47D7546E" w14:textId="77777777" w:rsidR="006F6C84" w:rsidRPr="00CE391B" w:rsidRDefault="006F6C84" w:rsidP="00204AAE">
      <w:pPr>
        <w:pStyle w:val="Bodycopy"/>
        <w:numPr>
          <w:ilvl w:val="1"/>
          <w:numId w:val="69"/>
        </w:numPr>
        <w:rPr>
          <w:sz w:val="22"/>
          <w:szCs w:val="24"/>
        </w:rPr>
      </w:pPr>
      <w:r>
        <w:rPr>
          <w:sz w:val="22"/>
          <w:szCs w:val="24"/>
        </w:rPr>
        <w:t>JDBC password: production BizFlow database password</w:t>
      </w:r>
    </w:p>
    <w:p w14:paraId="2ACEE1D2" w14:textId="77777777" w:rsidR="006F6C84" w:rsidRDefault="006F6C84" w:rsidP="006F6C84">
      <w:pPr>
        <w:pStyle w:val="Bodycopy"/>
        <w:ind w:left="720"/>
      </w:pPr>
    </w:p>
    <w:p w14:paraId="5DB9F14E" w14:textId="77777777" w:rsidR="006F6C84" w:rsidRDefault="006F6C84" w:rsidP="006F6C84">
      <w:pPr>
        <w:pStyle w:val="Bodycopy"/>
        <w:ind w:left="720"/>
      </w:pPr>
      <w:r>
        <w:rPr>
          <w:noProof/>
        </w:rPr>
        <w:drawing>
          <wp:inline distT="0" distB="0" distL="0" distR="0" wp14:anchorId="49EC5021" wp14:editId="09CAEFB0">
            <wp:extent cx="2902688" cy="2465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2688" cy="2465289"/>
                    </a:xfrm>
                    <a:prstGeom prst="rect">
                      <a:avLst/>
                    </a:prstGeom>
                  </pic:spPr>
                </pic:pic>
              </a:graphicData>
            </a:graphic>
          </wp:inline>
        </w:drawing>
      </w:r>
    </w:p>
    <w:p w14:paraId="416B2A22" w14:textId="77777777" w:rsidR="006F6C84" w:rsidRDefault="006F6C84" w:rsidP="00204AAE">
      <w:pPr>
        <w:pStyle w:val="Bodycopy"/>
        <w:numPr>
          <w:ilvl w:val="0"/>
          <w:numId w:val="69"/>
        </w:numPr>
      </w:pPr>
      <w:r>
        <w:t>SQL Query – SELECT</w:t>
      </w:r>
    </w:p>
    <w:p w14:paraId="473C2A4D" w14:textId="77777777" w:rsidR="006F6C84" w:rsidRDefault="006F6C84" w:rsidP="00204AAE">
      <w:pPr>
        <w:pStyle w:val="Bodycopy"/>
        <w:numPr>
          <w:ilvl w:val="1"/>
          <w:numId w:val="69"/>
        </w:numPr>
      </w:pPr>
      <w:r>
        <w:t>Copy query below and paste to SQL SELECT query field.</w:t>
      </w:r>
    </w:p>
    <w:p w14:paraId="6A2F9E8B" w14:textId="77777777" w:rsidR="006F6C84" w:rsidRDefault="006F6C84" w:rsidP="00204AAE">
      <w:pPr>
        <w:pStyle w:val="Bodycopy"/>
        <w:numPr>
          <w:ilvl w:val="2"/>
          <w:numId w:val="69"/>
        </w:numPr>
      </w:pPr>
      <w:r>
        <w:t xml:space="preserve">Note: Check if MS Word converts single or double quote to special character. They should be ansi single or double quote character. You can find the same query in era directory in the release1.x.zip file. </w:t>
      </w:r>
    </w:p>
    <w:p w14:paraId="3FE21AC7" w14:textId="77777777" w:rsidR="006F6C84" w:rsidRDefault="006F6C84" w:rsidP="00204AAE">
      <w:pPr>
        <w:pStyle w:val="Bodycopy"/>
        <w:numPr>
          <w:ilvl w:val="1"/>
          <w:numId w:val="69"/>
        </w:numPr>
      </w:pPr>
      <w:r>
        <w:t>Click Next</w:t>
      </w:r>
    </w:p>
    <w:p w14:paraId="602A2DCA" w14:textId="3EBF880E" w:rsidR="006F6C84" w:rsidRDefault="00735120" w:rsidP="00735120">
      <w:pPr>
        <w:pStyle w:val="Bodycopy"/>
        <w:ind w:left="1080"/>
      </w:pPr>
      <w:r>
        <w:rPr>
          <w:noProof/>
        </w:rPr>
        <w:lastRenderedPageBreak/>
        <w:drawing>
          <wp:inline distT="0" distB="0" distL="0" distR="0" wp14:anchorId="54D369D6" wp14:editId="4D695C16">
            <wp:extent cx="4869712" cy="3802498"/>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78745" cy="3809551"/>
                    </a:xfrm>
                    <a:prstGeom prst="rect">
                      <a:avLst/>
                    </a:prstGeom>
                  </pic:spPr>
                </pic:pic>
              </a:graphicData>
            </a:graphic>
          </wp:inline>
        </w:drawing>
      </w:r>
    </w:p>
    <w:p w14:paraId="4D2B94FE" w14:textId="77777777" w:rsidR="006F6C84" w:rsidRDefault="006F6C84" w:rsidP="006F6C84">
      <w:pPr>
        <w:pStyle w:val="Bodycopy"/>
      </w:pPr>
    </w:p>
    <w:tbl>
      <w:tblPr>
        <w:tblStyle w:val="TableGrid"/>
        <w:tblW w:w="0" w:type="auto"/>
        <w:tblInd w:w="1278" w:type="dxa"/>
        <w:tblLook w:val="04A0" w:firstRow="1" w:lastRow="0" w:firstColumn="1" w:lastColumn="0" w:noHBand="0" w:noVBand="1"/>
      </w:tblPr>
      <w:tblGrid>
        <w:gridCol w:w="8010"/>
      </w:tblGrid>
      <w:tr w:rsidR="006F6C84" w:rsidRPr="004F611A" w14:paraId="1EDC8223" w14:textId="77777777" w:rsidTr="00735120">
        <w:tc>
          <w:tcPr>
            <w:tcW w:w="8010" w:type="dxa"/>
          </w:tcPr>
          <w:p w14:paraId="400831A5" w14:textId="77777777" w:rsidR="0099312D" w:rsidRDefault="0099312D" w:rsidP="004F611A">
            <w:pPr>
              <w:pStyle w:val="Bodycopy"/>
              <w:rPr>
                <w:rFonts w:asciiTheme="minorHAnsi" w:hAnsiTheme="minorHAnsi" w:cstheme="minorHAnsi"/>
                <w:sz w:val="16"/>
                <w:szCs w:val="16"/>
              </w:rPr>
            </w:pPr>
          </w:p>
          <w:p w14:paraId="4C10A906" w14:textId="2280BE10"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SELECT</w:t>
            </w:r>
          </w:p>
          <w:p w14:paraId="363121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 AS EMP_ID     ,CASE</w:t>
            </w:r>
          </w:p>
          <w:p w14:paraId="15CDA95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0DE662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5A6141F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 AS EMP_NAME</w:t>
            </w:r>
          </w:p>
          <w:p w14:paraId="602BF43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AS ADMIN_CODE</w:t>
            </w:r>
          </w:p>
          <w:p w14:paraId="11450C9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,AC.ADMIN_CODE_DESC AS ORG_NAME</w:t>
            </w:r>
          </w:p>
          <w:p w14:paraId="2100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 AS GVT_EFFDT_FORMATTED</w:t>
            </w:r>
          </w:p>
          <w:p w14:paraId="3BA5F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AS GVT_EFFDT_PROPOSED_FORMATTED</w:t>
            </w:r>
          </w:p>
          <w:p w14:paraId="68B0B1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AS PAR_ACTION</w:t>
            </w:r>
          </w:p>
          <w:p w14:paraId="5D8E0AE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AS PAR_ACTION_REASON</w:t>
            </w:r>
          </w:p>
          <w:p w14:paraId="2D45CB9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 AS PAR_STATUS</w:t>
            </w:r>
          </w:p>
          <w:p w14:paraId="699F264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198B8EB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 AS FIRST_AUTH</w:t>
            </w:r>
          </w:p>
          <w:p w14:paraId="19EFBD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 AS SECOND_AUTH</w:t>
            </w:r>
          </w:p>
          <w:p w14:paraId="1D47C2B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 AS CAN</w:t>
            </w:r>
          </w:p>
          <w:p w14:paraId="6505769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,LISTAGG(</w:t>
            </w:r>
          </w:p>
          <w:p w14:paraId="1DA35AB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TRIM(RMK.GVT_REMARK_LINE1)</w:t>
            </w:r>
          </w:p>
          <w:p w14:paraId="1EDC12D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DECODE(TRIM(RMK.GVT_REMARK_LINE2), NULL, '', chr(13) || chr(10) || RMK.GVT_REMARK_LINE2)</w:t>
            </w:r>
          </w:p>
          <w:p w14:paraId="7BCBC5A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DECODE(TRIM(RMK.GVT_REMARK_LINE3), NULL, '', chr(13) || chr(10) || RMK.GVT_REMARK_LINE3)</w:t>
            </w:r>
          </w:p>
          <w:p w14:paraId="536B7C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DECODE(TRIM(RMK.GVT_REMARK_LINE4), NULL, '', chr(13) || chr(10) || RMK.GVT_REMARK_LINE4)</w:t>
            </w:r>
          </w:p>
          <w:p w14:paraId="5D960D0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DECODE(TRIM(RMK.GVT_REMARK_LINE5), NULL, '', chr(13) || chr(10) || RMK.GVT_REMARK_LINE5)</w:t>
            </w:r>
          </w:p>
          <w:p w14:paraId="607FB82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DECODE(TRIM(RMK.GVT_REMARK_LINE6), NULL, '', chr(13) || chr(10) || RMK.GVT_REMARK_LINE6)</w:t>
            </w:r>
          </w:p>
          <w:p w14:paraId="1EC7FFB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DECODE(TRIM(RMK.GVT_REMARK_LINE7), NULL, '', chr(13) || chr(10) || RMK.GVT_REMARK_LINE7)</w:t>
            </w:r>
          </w:p>
          <w:p w14:paraId="79A8EF2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DECODE(TRIM(RMK.GVT_REMARK_LINE8), NULL, '', chr(13) || chr(10) || RMK.GVT_REMARK_LINE8)</w:t>
            </w:r>
          </w:p>
          <w:p w14:paraId="60EAD04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DECODE(TRIM(RMK.GVT_REMARK_LINE9), NULL, '', chr(13) || chr(10) || RMK.GVT_REMARK_LINE9)</w:t>
            </w:r>
          </w:p>
          <w:p w14:paraId="2B4527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 || chr(13) || chr(10) || chr(13) || chr(10)) WITHIN GROUP(ORDER BY RMK.EMPLID ) AS REMARKS</w:t>
            </w:r>
          </w:p>
          <w:p w14:paraId="1705A5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HHS_HR.PS_GVT_JOB JOB</w:t>
            </w:r>
          </w:p>
          <w:p w14:paraId="4E9925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HHS_HR.PS_GVT_PAR_REMARKS RMK ON JOB.EMPLID = RMK.EMPLID AND JOB.EFFDT = RMK.EFFDT AND JOB.EMPL_RCD = RMK.EMPL_RCD AND JOB.EFFSEQ = RMK.EFFSEQ</w:t>
            </w:r>
          </w:p>
          <w:p w14:paraId="643ED58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HHS_HR.EMPLOYEE_LOOKUP EMP ON JOB.EMPLID = EMP.EMPLID</w:t>
            </w:r>
          </w:p>
          <w:p w14:paraId="59920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OUTER JOIN HHS_HR.ADMINISTRATIVE_CODE AC ON AC.ADMIN_CODE = JOB.DEPTID </w:t>
            </w:r>
          </w:p>
          <w:p w14:paraId="51D273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WHERE JOB.BUSINESS_UNIT = 'CDC00'</w:t>
            </w:r>
          </w:p>
          <w:p w14:paraId="11B132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JOB.GVT_WIP_STATUS = 'INI'</w:t>
            </w:r>
          </w:p>
          <w:p w14:paraId="55DFA73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JOB.ACTION IN ('PRO','XFR','EXT','DEM','PAY','EZT')</w:t>
            </w:r>
          </w:p>
          <w:p w14:paraId="001FD1C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NOT EXISTS (SELECT 1</w:t>
            </w:r>
          </w:p>
          <w:p w14:paraId="5FBEF05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HHS_CDC_HR.ERA_LOG_CAPHR_PAR ERA</w:t>
            </w:r>
          </w:p>
          <w:p w14:paraId="3B16426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ERA.EMPLID = JOB.EMPLID</w:t>
            </w:r>
          </w:p>
          <w:p w14:paraId="5FFE05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ERA.ADMIN_CODE = JOB.DEPTID</w:t>
            </w:r>
          </w:p>
          <w:p w14:paraId="2F1DD79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 = JOB.ACTION</w:t>
            </w:r>
          </w:p>
          <w:p w14:paraId="26E5021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ERA.PAR_ACTION_REASON = JOB.ACTION_REASON</w:t>
            </w:r>
          </w:p>
          <w:p w14:paraId="3A8F04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ERA.PAR_STATUS = JOB.GVT_WIP_STATUS</w:t>
            </w:r>
          </w:p>
          <w:p w14:paraId="1BA1076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 = JOB.GVT_EFFDT</w:t>
            </w:r>
          </w:p>
          <w:p w14:paraId="0BA68D7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ERA.GVT_EFFDT_PROPOSED_DT = JOB.GVT_EFFDT_PROPOSED</w:t>
            </w:r>
          </w:p>
          <w:p w14:paraId="0F8E79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w:t>
            </w:r>
          </w:p>
          <w:p w14:paraId="67E970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JOB.EFFDT = </w:t>
            </w:r>
          </w:p>
          <w:p w14:paraId="018A662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357CCEB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1013FED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HHS_HR.PS_GVT_JOB</w:t>
            </w:r>
          </w:p>
          <w:p w14:paraId="6A23EBF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JOB.EMPLID</w:t>
            </w:r>
          </w:p>
          <w:p w14:paraId="7F208AF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JOB.EMPL_RCD</w:t>
            </w:r>
          </w:p>
          <w:p w14:paraId="1E7F377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JOB.EFFSEQ</w:t>
            </w:r>
          </w:p>
          <w:p w14:paraId="117E8F2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F462E8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SELECT LAST_RUN_DTIME               </w:t>
            </w:r>
          </w:p>
          <w:p w14:paraId="02747BD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49C0A04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7DD2B41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WHERE ERA_SVC_TYPE = 'CAPHR-ERA-PAR'</w:t>
            </w:r>
          </w:p>
          <w:p w14:paraId="1752D7F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60337525" w14:textId="6024A83B"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w:t>
            </w:r>
            <w:r w:rsidRPr="004F611A">
              <w:rPr>
                <w:rFonts w:asciiTheme="minorHAnsi" w:hAnsiTheme="minorHAnsi" w:cstheme="minorHAnsi"/>
                <w:sz w:val="16"/>
                <w:szCs w:val="16"/>
              </w:rPr>
              <w:t>7</w:t>
            </w:r>
            <w:r w:rsidRPr="004F611A">
              <w:rPr>
                <w:rFonts w:asciiTheme="minorHAnsi" w:hAnsiTheme="minorHAnsi" w:cstheme="minorHAnsi"/>
                <w:sz w:val="16"/>
                <w:szCs w:val="16"/>
              </w:rPr>
              <w:t>)</w:t>
            </w:r>
          </w:p>
          <w:p w14:paraId="3121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7DA2FD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70DBA2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5015ED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109FA21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571A133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1E60DE8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RMK.EFFDT = </w:t>
            </w:r>
          </w:p>
          <w:p w14:paraId="0546CD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0851C7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4456C32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HHS_HR.PS_GVT_PAR_REMARKS</w:t>
            </w:r>
          </w:p>
          <w:p w14:paraId="4F89E9F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RMK.EMPLID</w:t>
            </w:r>
          </w:p>
          <w:p w14:paraId="78E17C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RMK.EMPL_RCD</w:t>
            </w:r>
          </w:p>
          <w:p w14:paraId="7D60D7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RMK.EFFSEQ</w:t>
            </w:r>
          </w:p>
          <w:p w14:paraId="0749DF1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80076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04D8BE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0A130B6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17A942A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t>
            </w:r>
          </w:p>
          <w:p w14:paraId="536E475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ERA_SVC_TYPE = 'CAPHR-ERA-PAR'</w:t>
            </w:r>
          </w:p>
          <w:p w14:paraId="48B3FCE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3BF9B5AF" w14:textId="32C8123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w:t>
            </w:r>
            <w:r w:rsidRPr="004F611A">
              <w:rPr>
                <w:rFonts w:asciiTheme="minorHAnsi" w:hAnsiTheme="minorHAnsi" w:cstheme="minorHAnsi"/>
                <w:sz w:val="16"/>
                <w:szCs w:val="16"/>
              </w:rPr>
              <w:t>7</w:t>
            </w:r>
            <w:r w:rsidRPr="004F611A">
              <w:rPr>
                <w:rFonts w:asciiTheme="minorHAnsi" w:hAnsiTheme="minorHAnsi" w:cstheme="minorHAnsi"/>
                <w:sz w:val="16"/>
                <w:szCs w:val="16"/>
              </w:rPr>
              <w:t>)</w:t>
            </w:r>
          </w:p>
          <w:p w14:paraId="75BBC1E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3F0AB82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19466B2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D8AAF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0C79FCF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3EEB357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606E57D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GROUP BY</w:t>
            </w:r>
          </w:p>
          <w:p w14:paraId="042BBB0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w:t>
            </w:r>
          </w:p>
          <w:p w14:paraId="1CB1D32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,CASE</w:t>
            </w:r>
          </w:p>
          <w:p w14:paraId="6CFF5FE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1C100D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2EE65BD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w:t>
            </w:r>
          </w:p>
          <w:p w14:paraId="565EC00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w:t>
            </w:r>
          </w:p>
          <w:p w14:paraId="0BF9430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,AC.ADMIN_CODE_DESC </w:t>
            </w:r>
          </w:p>
          <w:p w14:paraId="748D3A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w:t>
            </w:r>
          </w:p>
          <w:p w14:paraId="69140E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w:t>
            </w:r>
          </w:p>
          <w:p w14:paraId="41889EB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w:t>
            </w:r>
          </w:p>
          <w:p w14:paraId="313DE7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w:t>
            </w:r>
          </w:p>
          <w:p w14:paraId="2EDED1A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w:t>
            </w:r>
          </w:p>
          <w:p w14:paraId="351EEB3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7E3238C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w:t>
            </w:r>
          </w:p>
          <w:p w14:paraId="67B913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w:t>
            </w:r>
          </w:p>
          <w:p w14:paraId="0FF7084E" w14:textId="77777777" w:rsidR="006F6C84"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w:t>
            </w:r>
          </w:p>
          <w:p w14:paraId="5B9FDC8A" w14:textId="6EB424DC" w:rsidR="009D0D22" w:rsidRPr="004F611A" w:rsidRDefault="009D0D22" w:rsidP="004F611A">
            <w:pPr>
              <w:pStyle w:val="Bodycopy"/>
              <w:rPr>
                <w:rFonts w:asciiTheme="minorHAnsi" w:hAnsiTheme="minorHAnsi" w:cstheme="minorHAnsi"/>
                <w:sz w:val="16"/>
                <w:szCs w:val="16"/>
              </w:rPr>
            </w:pPr>
          </w:p>
        </w:tc>
      </w:tr>
    </w:tbl>
    <w:p w14:paraId="0C7930B1" w14:textId="77777777" w:rsidR="006F6C84" w:rsidRDefault="006F6C84" w:rsidP="006F6C84">
      <w:pPr>
        <w:pStyle w:val="Bodycopy"/>
        <w:ind w:left="720"/>
      </w:pPr>
    </w:p>
    <w:p w14:paraId="204D9DB7" w14:textId="77777777" w:rsidR="006F6C84" w:rsidRDefault="006F6C84" w:rsidP="00204AAE">
      <w:pPr>
        <w:pStyle w:val="Bodycopy"/>
        <w:numPr>
          <w:ilvl w:val="0"/>
          <w:numId w:val="69"/>
        </w:numPr>
      </w:pPr>
      <w:r>
        <w:t>SQL Query – UPDATE/DELETE</w:t>
      </w:r>
    </w:p>
    <w:p w14:paraId="5CA83DC9" w14:textId="77777777" w:rsidR="006F6C84" w:rsidRDefault="006F6C84" w:rsidP="00204AAE">
      <w:pPr>
        <w:pStyle w:val="Bodycopy"/>
        <w:numPr>
          <w:ilvl w:val="1"/>
          <w:numId w:val="69"/>
        </w:numPr>
      </w:pPr>
      <w:r>
        <w:t>Copy query below and paste to SQL SELECT UPDATE/DELETE field.</w:t>
      </w:r>
    </w:p>
    <w:p w14:paraId="3D572CB9" w14:textId="77777777" w:rsidR="006F6C84" w:rsidRDefault="006F6C84" w:rsidP="00204AAE">
      <w:pPr>
        <w:pStyle w:val="Bodycopy"/>
        <w:numPr>
          <w:ilvl w:val="1"/>
          <w:numId w:val="69"/>
        </w:numPr>
      </w:pPr>
      <w:r>
        <w:t>Click Next</w:t>
      </w:r>
    </w:p>
    <w:p w14:paraId="545B93D7" w14:textId="77777777" w:rsidR="006F6C84" w:rsidRDefault="006F6C84" w:rsidP="006F6C84">
      <w:pPr>
        <w:pStyle w:val="Bodycopy"/>
        <w:ind w:left="360"/>
      </w:pPr>
    </w:p>
    <w:p w14:paraId="584388C1" w14:textId="0DE8D94F" w:rsidR="006F6C84" w:rsidRDefault="00735120" w:rsidP="00735120">
      <w:pPr>
        <w:pStyle w:val="Bodycopy"/>
        <w:ind w:left="1080"/>
      </w:pPr>
      <w:r>
        <w:rPr>
          <w:noProof/>
        </w:rPr>
        <w:drawing>
          <wp:inline distT="0" distB="0" distL="0" distR="0" wp14:anchorId="38E5586F" wp14:editId="4A5C7A66">
            <wp:extent cx="4784651" cy="377050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2586" cy="3784642"/>
                    </a:xfrm>
                    <a:prstGeom prst="rect">
                      <a:avLst/>
                    </a:prstGeom>
                  </pic:spPr>
                </pic:pic>
              </a:graphicData>
            </a:graphic>
          </wp:inline>
        </w:drawing>
      </w:r>
      <w:r w:rsidR="006F6C84">
        <w:br/>
      </w:r>
    </w:p>
    <w:tbl>
      <w:tblPr>
        <w:tblStyle w:val="TableGrid"/>
        <w:tblW w:w="0" w:type="auto"/>
        <w:tblInd w:w="1278" w:type="dxa"/>
        <w:tblLook w:val="04A0" w:firstRow="1" w:lastRow="0" w:firstColumn="1" w:lastColumn="0" w:noHBand="0" w:noVBand="1"/>
      </w:tblPr>
      <w:tblGrid>
        <w:gridCol w:w="8100"/>
      </w:tblGrid>
      <w:tr w:rsidR="006F6C84" w:rsidRPr="008F4431" w14:paraId="5A78F792" w14:textId="77777777" w:rsidTr="00735120">
        <w:tc>
          <w:tcPr>
            <w:tcW w:w="8100" w:type="dxa"/>
          </w:tcPr>
          <w:p w14:paraId="6FB70CE9" w14:textId="77777777" w:rsidR="0099312D" w:rsidRDefault="0099312D" w:rsidP="00FF0465">
            <w:pPr>
              <w:pStyle w:val="Bodycopy"/>
              <w:rPr>
                <w:sz w:val="16"/>
              </w:rPr>
            </w:pPr>
          </w:p>
          <w:p w14:paraId="5931765B" w14:textId="70DD2A92" w:rsidR="00FF0465" w:rsidRPr="00FF0465" w:rsidRDefault="00FF0465" w:rsidP="00FF0465">
            <w:pPr>
              <w:pStyle w:val="Bodycopy"/>
              <w:rPr>
                <w:sz w:val="16"/>
              </w:rPr>
            </w:pPr>
            <w:r w:rsidRPr="00FF0465">
              <w:rPr>
                <w:sz w:val="16"/>
              </w:rPr>
              <w:t>INSERT INTO HHS_CDC_HR.ERA_LOG_CAPHR_PAR</w:t>
            </w:r>
          </w:p>
          <w:p w14:paraId="599666E3" w14:textId="77777777" w:rsidR="00FF0465" w:rsidRPr="00FF0465" w:rsidRDefault="00FF0465" w:rsidP="00FF0465">
            <w:pPr>
              <w:pStyle w:val="Bodycopy"/>
              <w:rPr>
                <w:sz w:val="16"/>
              </w:rPr>
            </w:pPr>
            <w:r w:rsidRPr="00FF0465">
              <w:rPr>
                <w:sz w:val="16"/>
              </w:rPr>
              <w:t xml:space="preserve">    (</w:t>
            </w:r>
          </w:p>
          <w:p w14:paraId="79F5E688" w14:textId="77777777" w:rsidR="00FF0465" w:rsidRPr="00FF0465" w:rsidRDefault="00FF0465" w:rsidP="00FF0465">
            <w:pPr>
              <w:pStyle w:val="Bodycopy"/>
              <w:rPr>
                <w:sz w:val="16"/>
              </w:rPr>
            </w:pPr>
            <w:r w:rsidRPr="00FF0465">
              <w:rPr>
                <w:sz w:val="16"/>
              </w:rPr>
              <w:lastRenderedPageBreak/>
              <w:t xml:space="preserve">    EMPLID</w:t>
            </w:r>
          </w:p>
          <w:p w14:paraId="6999E7F7" w14:textId="77777777" w:rsidR="00FF0465" w:rsidRPr="00FF0465" w:rsidRDefault="00FF0465" w:rsidP="00FF0465">
            <w:pPr>
              <w:pStyle w:val="Bodycopy"/>
              <w:rPr>
                <w:sz w:val="16"/>
              </w:rPr>
            </w:pPr>
            <w:r w:rsidRPr="00FF0465">
              <w:rPr>
                <w:sz w:val="16"/>
              </w:rPr>
              <w:t xml:space="preserve">    ,ADMIN_CODE</w:t>
            </w:r>
          </w:p>
          <w:p w14:paraId="5064D29C" w14:textId="77777777" w:rsidR="00FF0465" w:rsidRPr="00FF0465" w:rsidRDefault="00FF0465" w:rsidP="00FF0465">
            <w:pPr>
              <w:pStyle w:val="Bodycopy"/>
              <w:rPr>
                <w:sz w:val="16"/>
              </w:rPr>
            </w:pPr>
            <w:r w:rsidRPr="00FF0465">
              <w:rPr>
                <w:sz w:val="16"/>
              </w:rPr>
              <w:t xml:space="preserve">    ,PAR_ACTION</w:t>
            </w:r>
          </w:p>
          <w:p w14:paraId="46F08962" w14:textId="77777777" w:rsidR="00FF0465" w:rsidRPr="00FF0465" w:rsidRDefault="00FF0465" w:rsidP="00FF0465">
            <w:pPr>
              <w:pStyle w:val="Bodycopy"/>
              <w:rPr>
                <w:sz w:val="16"/>
              </w:rPr>
            </w:pPr>
            <w:r w:rsidRPr="00FF0465">
              <w:rPr>
                <w:sz w:val="16"/>
              </w:rPr>
              <w:t xml:space="preserve">    ,PAR_ACTION_REASON</w:t>
            </w:r>
          </w:p>
          <w:p w14:paraId="14D33EDC" w14:textId="77777777" w:rsidR="00FF0465" w:rsidRPr="00FF0465" w:rsidRDefault="00FF0465" w:rsidP="00FF0465">
            <w:pPr>
              <w:pStyle w:val="Bodycopy"/>
              <w:rPr>
                <w:sz w:val="16"/>
              </w:rPr>
            </w:pPr>
            <w:r w:rsidRPr="00FF0465">
              <w:rPr>
                <w:sz w:val="16"/>
              </w:rPr>
              <w:t xml:space="preserve">    ,PAR_STATUS</w:t>
            </w:r>
          </w:p>
          <w:p w14:paraId="071F31A0" w14:textId="77777777" w:rsidR="00FF0465" w:rsidRPr="00FF0465" w:rsidRDefault="00FF0465" w:rsidP="00FF0465">
            <w:pPr>
              <w:pStyle w:val="Bodycopy"/>
              <w:rPr>
                <w:sz w:val="16"/>
              </w:rPr>
            </w:pPr>
            <w:r w:rsidRPr="00FF0465">
              <w:rPr>
                <w:sz w:val="16"/>
              </w:rPr>
              <w:t xml:space="preserve">    ,GVT_EFFDT</w:t>
            </w:r>
          </w:p>
          <w:p w14:paraId="52BF8756" w14:textId="77777777" w:rsidR="00FF0465" w:rsidRPr="00FF0465" w:rsidRDefault="00FF0465" w:rsidP="00FF0465">
            <w:pPr>
              <w:pStyle w:val="Bodycopy"/>
              <w:rPr>
                <w:sz w:val="16"/>
              </w:rPr>
            </w:pPr>
            <w:r w:rsidRPr="00FF0465">
              <w:rPr>
                <w:sz w:val="16"/>
              </w:rPr>
              <w:t xml:space="preserve">    ,GVT_EFFDT_PROPOSED_DT</w:t>
            </w:r>
          </w:p>
          <w:p w14:paraId="18B7E1A2" w14:textId="77777777" w:rsidR="00FF0465" w:rsidRPr="00FF0465" w:rsidRDefault="00FF0465" w:rsidP="00FF0465">
            <w:pPr>
              <w:pStyle w:val="Bodycopy"/>
              <w:rPr>
                <w:sz w:val="16"/>
              </w:rPr>
            </w:pPr>
            <w:r w:rsidRPr="00FF0465">
              <w:rPr>
                <w:sz w:val="16"/>
              </w:rPr>
              <w:t xml:space="preserve">    ,PROCID</w:t>
            </w:r>
          </w:p>
          <w:p w14:paraId="6157D333" w14:textId="77777777" w:rsidR="00FF0465" w:rsidRPr="00FF0465" w:rsidRDefault="00FF0465" w:rsidP="00FF0465">
            <w:pPr>
              <w:pStyle w:val="Bodycopy"/>
              <w:rPr>
                <w:sz w:val="16"/>
              </w:rPr>
            </w:pPr>
            <w:r w:rsidRPr="00FF0465">
              <w:rPr>
                <w:sz w:val="16"/>
              </w:rPr>
              <w:t xml:space="preserve">    ,ERA_STATUS</w:t>
            </w:r>
          </w:p>
          <w:p w14:paraId="014E3315" w14:textId="77777777" w:rsidR="00FF0465" w:rsidRPr="00FF0465" w:rsidRDefault="00FF0465" w:rsidP="00FF0465">
            <w:pPr>
              <w:pStyle w:val="Bodycopy"/>
              <w:rPr>
                <w:sz w:val="16"/>
              </w:rPr>
            </w:pPr>
            <w:r w:rsidRPr="00FF0465">
              <w:rPr>
                <w:sz w:val="16"/>
              </w:rPr>
              <w:t xml:space="preserve">    ,DSCRPTN</w:t>
            </w:r>
          </w:p>
          <w:p w14:paraId="300A6128" w14:textId="77777777" w:rsidR="00FF0465" w:rsidRPr="00FF0465" w:rsidRDefault="00FF0465" w:rsidP="00FF0465">
            <w:pPr>
              <w:pStyle w:val="Bodycopy"/>
              <w:rPr>
                <w:sz w:val="16"/>
              </w:rPr>
            </w:pPr>
            <w:r w:rsidRPr="00FF0465">
              <w:rPr>
                <w:sz w:val="16"/>
              </w:rPr>
              <w:t xml:space="preserve">    ,CREATIONDTIME</w:t>
            </w:r>
          </w:p>
          <w:p w14:paraId="193DFBAC" w14:textId="77777777" w:rsidR="00FF0465" w:rsidRPr="00FF0465" w:rsidRDefault="00FF0465" w:rsidP="00FF0465">
            <w:pPr>
              <w:pStyle w:val="Bodycopy"/>
              <w:rPr>
                <w:sz w:val="16"/>
              </w:rPr>
            </w:pPr>
            <w:r w:rsidRPr="00FF0465">
              <w:rPr>
                <w:sz w:val="16"/>
              </w:rPr>
              <w:t xml:space="preserve">    )</w:t>
            </w:r>
          </w:p>
          <w:p w14:paraId="79ECC70A" w14:textId="77777777" w:rsidR="00FF0465" w:rsidRPr="00FF0465" w:rsidRDefault="00FF0465" w:rsidP="00FF0465">
            <w:pPr>
              <w:pStyle w:val="Bodycopy"/>
              <w:rPr>
                <w:sz w:val="16"/>
              </w:rPr>
            </w:pPr>
            <w:r w:rsidRPr="00FF0465">
              <w:rPr>
                <w:sz w:val="16"/>
              </w:rPr>
              <w:t>VALUES</w:t>
            </w:r>
          </w:p>
          <w:p w14:paraId="0B9CD31E" w14:textId="77777777" w:rsidR="00FF0465" w:rsidRPr="00FF0465" w:rsidRDefault="00FF0465" w:rsidP="00FF0465">
            <w:pPr>
              <w:pStyle w:val="Bodycopy"/>
              <w:rPr>
                <w:sz w:val="16"/>
              </w:rPr>
            </w:pPr>
            <w:r w:rsidRPr="00FF0465">
              <w:rPr>
                <w:sz w:val="16"/>
              </w:rPr>
              <w:t xml:space="preserve">    (</w:t>
            </w:r>
          </w:p>
          <w:p w14:paraId="1A5BE72A" w14:textId="77777777" w:rsidR="00FF0465" w:rsidRPr="00FF0465" w:rsidRDefault="00FF0465" w:rsidP="00FF0465">
            <w:pPr>
              <w:pStyle w:val="Bodycopy"/>
              <w:rPr>
                <w:sz w:val="16"/>
              </w:rPr>
            </w:pPr>
            <w:r w:rsidRPr="00FF0465">
              <w:rPr>
                <w:sz w:val="16"/>
              </w:rPr>
              <w:t xml:space="preserve">    '${xpath:/records/record/EMP_ID}'</w:t>
            </w:r>
          </w:p>
          <w:p w14:paraId="52BFF1C0" w14:textId="77777777" w:rsidR="00FF0465" w:rsidRPr="00FF0465" w:rsidRDefault="00FF0465" w:rsidP="00FF0465">
            <w:pPr>
              <w:pStyle w:val="Bodycopy"/>
              <w:rPr>
                <w:sz w:val="16"/>
              </w:rPr>
            </w:pPr>
            <w:r w:rsidRPr="00FF0465">
              <w:rPr>
                <w:sz w:val="16"/>
              </w:rPr>
              <w:t xml:space="preserve">    ,'${xpath:/records/record/ADMIN_CODE}'</w:t>
            </w:r>
          </w:p>
          <w:p w14:paraId="28AA3522" w14:textId="77777777" w:rsidR="00FF0465" w:rsidRPr="00FF0465" w:rsidRDefault="00FF0465" w:rsidP="00FF0465">
            <w:pPr>
              <w:pStyle w:val="Bodycopy"/>
              <w:rPr>
                <w:sz w:val="16"/>
              </w:rPr>
            </w:pPr>
            <w:r w:rsidRPr="00FF0465">
              <w:rPr>
                <w:sz w:val="16"/>
              </w:rPr>
              <w:t xml:space="preserve">    ,'${xpath:/records/record/PAR_ACTION}'</w:t>
            </w:r>
          </w:p>
          <w:p w14:paraId="24C51FC9" w14:textId="77777777" w:rsidR="00FF0465" w:rsidRPr="00FF0465" w:rsidRDefault="00FF0465" w:rsidP="00FF0465">
            <w:pPr>
              <w:pStyle w:val="Bodycopy"/>
              <w:rPr>
                <w:sz w:val="16"/>
              </w:rPr>
            </w:pPr>
            <w:r w:rsidRPr="00FF0465">
              <w:rPr>
                <w:sz w:val="16"/>
              </w:rPr>
              <w:t xml:space="preserve">    ,'${xpath:/records/record/PAR_ACTION_REASON}'</w:t>
            </w:r>
          </w:p>
          <w:p w14:paraId="396131F8" w14:textId="77777777" w:rsidR="00FF0465" w:rsidRPr="00FF0465" w:rsidRDefault="00FF0465" w:rsidP="00FF0465">
            <w:pPr>
              <w:pStyle w:val="Bodycopy"/>
              <w:rPr>
                <w:sz w:val="16"/>
              </w:rPr>
            </w:pPr>
            <w:r w:rsidRPr="00FF0465">
              <w:rPr>
                <w:sz w:val="16"/>
              </w:rPr>
              <w:t xml:space="preserve">    ,'${xpath:/records/record/PAR_STATUS}'</w:t>
            </w:r>
          </w:p>
          <w:p w14:paraId="60C6C9AA" w14:textId="77777777" w:rsidR="00FF0465" w:rsidRPr="00FF0465" w:rsidRDefault="00FF0465" w:rsidP="00FF0465">
            <w:pPr>
              <w:pStyle w:val="Bodycopy"/>
              <w:rPr>
                <w:sz w:val="16"/>
              </w:rPr>
            </w:pPr>
            <w:r w:rsidRPr="00FF0465">
              <w:rPr>
                <w:sz w:val="16"/>
              </w:rPr>
              <w:t xml:space="preserve">    ,TO_DATE('${xpath:/records/record/GVT_EFFDT_FORMATTED}', 'YYYY/MM/DD HH24:MI:SS')</w:t>
            </w:r>
          </w:p>
          <w:p w14:paraId="45335F0A" w14:textId="77777777" w:rsidR="00FF0465" w:rsidRPr="00FF0465" w:rsidRDefault="00FF0465" w:rsidP="00FF0465">
            <w:pPr>
              <w:pStyle w:val="Bodycopy"/>
              <w:rPr>
                <w:sz w:val="16"/>
              </w:rPr>
            </w:pPr>
            <w:r w:rsidRPr="00FF0465">
              <w:rPr>
                <w:sz w:val="16"/>
              </w:rPr>
              <w:t xml:space="preserve">    ,TO_DATE('${xpath:/records/record/GVT_EFFDT_PROPOSED_FORMATTED}', 'YYYY/MM/DD HH24:MI:SS')</w:t>
            </w:r>
          </w:p>
          <w:p w14:paraId="5ED1EC21" w14:textId="77777777" w:rsidR="00FF0465" w:rsidRPr="00FF0465" w:rsidRDefault="00FF0465" w:rsidP="00FF0465">
            <w:pPr>
              <w:pStyle w:val="Bodycopy"/>
              <w:rPr>
                <w:sz w:val="16"/>
              </w:rPr>
            </w:pPr>
            <w:r w:rsidRPr="00FF0465">
              <w:rPr>
                <w:sz w:val="16"/>
              </w:rPr>
              <w:t xml:space="preserve">    ,1</w:t>
            </w:r>
          </w:p>
          <w:p w14:paraId="365CA49A" w14:textId="77777777" w:rsidR="00FF0465" w:rsidRPr="00FF0465" w:rsidRDefault="00FF0465" w:rsidP="00FF0465">
            <w:pPr>
              <w:pStyle w:val="Bodycopy"/>
              <w:rPr>
                <w:sz w:val="16"/>
              </w:rPr>
            </w:pPr>
            <w:r w:rsidRPr="00FF0465">
              <w:rPr>
                <w:sz w:val="16"/>
              </w:rPr>
              <w:t xml:space="preserve">    ,'PROCESSED'</w:t>
            </w:r>
          </w:p>
          <w:p w14:paraId="1B237007" w14:textId="77777777" w:rsidR="00FF0465" w:rsidRPr="00FF0465" w:rsidRDefault="00FF0465" w:rsidP="00FF0465">
            <w:pPr>
              <w:pStyle w:val="Bodycopy"/>
              <w:rPr>
                <w:sz w:val="16"/>
              </w:rPr>
            </w:pPr>
            <w:r w:rsidRPr="00FF0465">
              <w:rPr>
                <w:sz w:val="16"/>
              </w:rPr>
              <w:t xml:space="preserve">    ,q'[${xpath:/records/record/REMARKS}]'</w:t>
            </w:r>
          </w:p>
          <w:p w14:paraId="50013C73" w14:textId="398D8C58" w:rsidR="006F6C84" w:rsidRPr="008F4431" w:rsidRDefault="00FF0465" w:rsidP="00FF0465">
            <w:pPr>
              <w:pStyle w:val="Bodycopy"/>
              <w:rPr>
                <w:sz w:val="16"/>
              </w:rPr>
            </w:pPr>
            <w:r w:rsidRPr="00FF0465">
              <w:rPr>
                <w:sz w:val="16"/>
              </w:rPr>
              <w:t xml:space="preserve">    ,SYSDATE)</w:t>
            </w:r>
          </w:p>
        </w:tc>
      </w:tr>
    </w:tbl>
    <w:p w14:paraId="6DBE762D" w14:textId="77777777" w:rsidR="006F6C84" w:rsidRDefault="006F6C84" w:rsidP="006F6C84">
      <w:pPr>
        <w:pStyle w:val="Bodycopy"/>
      </w:pPr>
    </w:p>
    <w:p w14:paraId="3EC889E5" w14:textId="77777777" w:rsidR="006F6C84" w:rsidRDefault="006F6C84" w:rsidP="006F6C84">
      <w:pPr>
        <w:pStyle w:val="Bodycopy"/>
        <w:ind w:left="720"/>
      </w:pPr>
    </w:p>
    <w:p w14:paraId="2E5EDF3F" w14:textId="77777777" w:rsidR="006F6C84" w:rsidRDefault="006F6C84" w:rsidP="00204AAE">
      <w:pPr>
        <w:pStyle w:val="Bodycopy"/>
        <w:numPr>
          <w:ilvl w:val="0"/>
          <w:numId w:val="69"/>
        </w:numPr>
      </w:pPr>
      <w:r>
        <w:t>SQL Query – Error Recovery</w:t>
      </w:r>
    </w:p>
    <w:p w14:paraId="08A7518D" w14:textId="77777777" w:rsidR="006F6C84" w:rsidRPr="000A48F5" w:rsidRDefault="006F6C84" w:rsidP="00204AAE">
      <w:pPr>
        <w:pStyle w:val="Bodycopy"/>
        <w:numPr>
          <w:ilvl w:val="1"/>
          <w:numId w:val="69"/>
        </w:numPr>
        <w:rPr>
          <w:sz w:val="22"/>
          <w:szCs w:val="24"/>
        </w:rPr>
      </w:pPr>
      <w:r w:rsidRPr="000A48F5">
        <w:rPr>
          <w:sz w:val="22"/>
          <w:szCs w:val="24"/>
        </w:rPr>
        <w:t xml:space="preserve">Copy query below and paste to </w:t>
      </w:r>
      <w:r w:rsidRPr="000A48F5">
        <w:rPr>
          <w:rFonts w:cs="Arial"/>
          <w:b/>
          <w:bCs/>
          <w:color w:val="3F3F3F"/>
          <w:sz w:val="22"/>
          <w:szCs w:val="24"/>
          <w:shd w:val="clear" w:color="auto" w:fill="FFFFFF"/>
        </w:rPr>
        <w:t xml:space="preserve">SQL error recovery statement </w:t>
      </w:r>
      <w:r w:rsidRPr="000A48F5">
        <w:rPr>
          <w:sz w:val="22"/>
          <w:szCs w:val="24"/>
        </w:rPr>
        <w:t>field.</w:t>
      </w:r>
    </w:p>
    <w:p w14:paraId="15F043A6" w14:textId="77777777" w:rsidR="006F6C84" w:rsidRPr="000A48F5" w:rsidRDefault="006F6C84" w:rsidP="00204AAE">
      <w:pPr>
        <w:pStyle w:val="Bodycopy"/>
        <w:numPr>
          <w:ilvl w:val="1"/>
          <w:numId w:val="69"/>
        </w:numPr>
        <w:rPr>
          <w:sz w:val="22"/>
          <w:szCs w:val="24"/>
        </w:rPr>
      </w:pPr>
      <w:r w:rsidRPr="000A48F5">
        <w:rPr>
          <w:sz w:val="22"/>
          <w:szCs w:val="24"/>
        </w:rPr>
        <w:t>Click Next</w:t>
      </w:r>
    </w:p>
    <w:p w14:paraId="3D5FFE56" w14:textId="77777777" w:rsidR="006F6C84" w:rsidRDefault="006F6C84" w:rsidP="006F6C84">
      <w:pPr>
        <w:pStyle w:val="Bodycopy"/>
        <w:ind w:left="1440"/>
      </w:pPr>
    </w:p>
    <w:p w14:paraId="26AD0A93" w14:textId="77777777" w:rsidR="006F6C84" w:rsidRDefault="006F6C84" w:rsidP="006F6C84">
      <w:pPr>
        <w:pStyle w:val="Bodycopy"/>
      </w:pPr>
    </w:p>
    <w:p w14:paraId="577B815E" w14:textId="3AD15884" w:rsidR="006F6C84" w:rsidRDefault="00DB4741" w:rsidP="00DB4741">
      <w:pPr>
        <w:pStyle w:val="Bodycopy"/>
        <w:ind w:left="1080"/>
      </w:pPr>
      <w:r>
        <w:rPr>
          <w:noProof/>
        </w:rPr>
        <w:lastRenderedPageBreak/>
        <w:drawing>
          <wp:inline distT="0" distB="0" distL="0" distR="0" wp14:anchorId="0C3D826B" wp14:editId="52D8D298">
            <wp:extent cx="4859079" cy="377105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4844" cy="377553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6F6C84" w:rsidRPr="00334008" w14:paraId="7FE997F1" w14:textId="77777777" w:rsidTr="00810079">
        <w:tc>
          <w:tcPr>
            <w:tcW w:w="8568" w:type="dxa"/>
          </w:tcPr>
          <w:p w14:paraId="3EBECA46" w14:textId="77777777" w:rsidR="006F6C84" w:rsidRDefault="006F6C84" w:rsidP="00810079">
            <w:pPr>
              <w:pStyle w:val="Bodycopy"/>
              <w:rPr>
                <w:sz w:val="16"/>
              </w:rPr>
            </w:pPr>
          </w:p>
          <w:p w14:paraId="4BBF3ADA" w14:textId="77777777" w:rsidR="00DB4741" w:rsidRPr="00DB4741" w:rsidRDefault="00DB4741" w:rsidP="00DB4741">
            <w:pPr>
              <w:pStyle w:val="Bodycopy"/>
              <w:rPr>
                <w:sz w:val="16"/>
              </w:rPr>
            </w:pPr>
            <w:r w:rsidRPr="00DB4741">
              <w:rPr>
                <w:sz w:val="16"/>
              </w:rPr>
              <w:t>INSERT INTO HHS_CDC_HR.ERA_LOG_CAPHR_PAR</w:t>
            </w:r>
          </w:p>
          <w:p w14:paraId="02419743" w14:textId="77777777" w:rsidR="00DB4741" w:rsidRPr="00DB4741" w:rsidRDefault="00DB4741" w:rsidP="00DB4741">
            <w:pPr>
              <w:pStyle w:val="Bodycopy"/>
              <w:rPr>
                <w:sz w:val="16"/>
              </w:rPr>
            </w:pPr>
            <w:r w:rsidRPr="00DB4741">
              <w:rPr>
                <w:sz w:val="16"/>
              </w:rPr>
              <w:t xml:space="preserve">    (</w:t>
            </w:r>
          </w:p>
          <w:p w14:paraId="2954A58E" w14:textId="77777777" w:rsidR="00DB4741" w:rsidRPr="00DB4741" w:rsidRDefault="00DB4741" w:rsidP="00DB4741">
            <w:pPr>
              <w:pStyle w:val="Bodycopy"/>
              <w:rPr>
                <w:sz w:val="16"/>
              </w:rPr>
            </w:pPr>
            <w:r w:rsidRPr="00DB4741">
              <w:rPr>
                <w:sz w:val="16"/>
              </w:rPr>
              <w:t xml:space="preserve">    EMPLID</w:t>
            </w:r>
          </w:p>
          <w:p w14:paraId="2F60059E" w14:textId="77777777" w:rsidR="00DB4741" w:rsidRPr="00DB4741" w:rsidRDefault="00DB4741" w:rsidP="00DB4741">
            <w:pPr>
              <w:pStyle w:val="Bodycopy"/>
              <w:rPr>
                <w:sz w:val="16"/>
              </w:rPr>
            </w:pPr>
            <w:r w:rsidRPr="00DB4741">
              <w:rPr>
                <w:sz w:val="16"/>
              </w:rPr>
              <w:t xml:space="preserve">    ,ADMIN_CODE</w:t>
            </w:r>
          </w:p>
          <w:p w14:paraId="11C43E64" w14:textId="77777777" w:rsidR="00DB4741" w:rsidRPr="00DB4741" w:rsidRDefault="00DB4741" w:rsidP="00DB4741">
            <w:pPr>
              <w:pStyle w:val="Bodycopy"/>
              <w:rPr>
                <w:sz w:val="16"/>
              </w:rPr>
            </w:pPr>
            <w:r w:rsidRPr="00DB4741">
              <w:rPr>
                <w:sz w:val="16"/>
              </w:rPr>
              <w:t xml:space="preserve">    ,PAR_ACTION</w:t>
            </w:r>
          </w:p>
          <w:p w14:paraId="309A3A73" w14:textId="77777777" w:rsidR="00DB4741" w:rsidRPr="00DB4741" w:rsidRDefault="00DB4741" w:rsidP="00DB4741">
            <w:pPr>
              <w:pStyle w:val="Bodycopy"/>
              <w:rPr>
                <w:sz w:val="16"/>
              </w:rPr>
            </w:pPr>
            <w:r w:rsidRPr="00DB4741">
              <w:rPr>
                <w:sz w:val="16"/>
              </w:rPr>
              <w:t xml:space="preserve">    ,PAR_ACTION_REASON</w:t>
            </w:r>
          </w:p>
          <w:p w14:paraId="27C1297E" w14:textId="77777777" w:rsidR="00DB4741" w:rsidRPr="00DB4741" w:rsidRDefault="00DB4741" w:rsidP="00DB4741">
            <w:pPr>
              <w:pStyle w:val="Bodycopy"/>
              <w:rPr>
                <w:sz w:val="16"/>
              </w:rPr>
            </w:pPr>
            <w:r w:rsidRPr="00DB4741">
              <w:rPr>
                <w:sz w:val="16"/>
              </w:rPr>
              <w:t xml:space="preserve">    ,PAR_STATUS</w:t>
            </w:r>
          </w:p>
          <w:p w14:paraId="386186D7" w14:textId="77777777" w:rsidR="00DB4741" w:rsidRPr="00DB4741" w:rsidRDefault="00DB4741" w:rsidP="00DB4741">
            <w:pPr>
              <w:pStyle w:val="Bodycopy"/>
              <w:rPr>
                <w:sz w:val="16"/>
              </w:rPr>
            </w:pPr>
            <w:r w:rsidRPr="00DB4741">
              <w:rPr>
                <w:sz w:val="16"/>
              </w:rPr>
              <w:t xml:space="preserve">    ,GVT_EFFDT</w:t>
            </w:r>
          </w:p>
          <w:p w14:paraId="107EA533" w14:textId="77777777" w:rsidR="00DB4741" w:rsidRPr="00DB4741" w:rsidRDefault="00DB4741" w:rsidP="00DB4741">
            <w:pPr>
              <w:pStyle w:val="Bodycopy"/>
              <w:rPr>
                <w:sz w:val="16"/>
              </w:rPr>
            </w:pPr>
            <w:r w:rsidRPr="00DB4741">
              <w:rPr>
                <w:sz w:val="16"/>
              </w:rPr>
              <w:t xml:space="preserve">    ,GVT_EFFDT_PROPOSED_DT</w:t>
            </w:r>
          </w:p>
          <w:p w14:paraId="659446C1" w14:textId="77777777" w:rsidR="00DB4741" w:rsidRPr="00DB4741" w:rsidRDefault="00DB4741" w:rsidP="00DB4741">
            <w:pPr>
              <w:pStyle w:val="Bodycopy"/>
              <w:rPr>
                <w:sz w:val="16"/>
              </w:rPr>
            </w:pPr>
            <w:r w:rsidRPr="00DB4741">
              <w:rPr>
                <w:sz w:val="16"/>
              </w:rPr>
              <w:t xml:space="preserve">    ,PROCID</w:t>
            </w:r>
          </w:p>
          <w:p w14:paraId="046B40EB" w14:textId="77777777" w:rsidR="00DB4741" w:rsidRPr="00DB4741" w:rsidRDefault="00DB4741" w:rsidP="00DB4741">
            <w:pPr>
              <w:pStyle w:val="Bodycopy"/>
              <w:rPr>
                <w:sz w:val="16"/>
              </w:rPr>
            </w:pPr>
            <w:r w:rsidRPr="00DB4741">
              <w:rPr>
                <w:sz w:val="16"/>
              </w:rPr>
              <w:t xml:space="preserve">    ,ERA_STATUS</w:t>
            </w:r>
          </w:p>
          <w:p w14:paraId="21A632F1" w14:textId="77777777" w:rsidR="00DB4741" w:rsidRPr="00DB4741" w:rsidRDefault="00DB4741" w:rsidP="00DB4741">
            <w:pPr>
              <w:pStyle w:val="Bodycopy"/>
              <w:rPr>
                <w:sz w:val="16"/>
              </w:rPr>
            </w:pPr>
            <w:r w:rsidRPr="00DB4741">
              <w:rPr>
                <w:sz w:val="16"/>
              </w:rPr>
              <w:t xml:space="preserve">    ,DSCRPTN,CREATIONDTIME</w:t>
            </w:r>
          </w:p>
          <w:p w14:paraId="7FFD0A88" w14:textId="77777777" w:rsidR="00DB4741" w:rsidRPr="00DB4741" w:rsidRDefault="00DB4741" w:rsidP="00DB4741">
            <w:pPr>
              <w:pStyle w:val="Bodycopy"/>
              <w:rPr>
                <w:sz w:val="16"/>
              </w:rPr>
            </w:pPr>
            <w:r w:rsidRPr="00DB4741">
              <w:rPr>
                <w:sz w:val="16"/>
              </w:rPr>
              <w:t xml:space="preserve">    )</w:t>
            </w:r>
          </w:p>
          <w:p w14:paraId="298A1272" w14:textId="77777777" w:rsidR="00DB4741" w:rsidRPr="00DB4741" w:rsidRDefault="00DB4741" w:rsidP="00DB4741">
            <w:pPr>
              <w:pStyle w:val="Bodycopy"/>
              <w:rPr>
                <w:sz w:val="16"/>
              </w:rPr>
            </w:pPr>
            <w:r w:rsidRPr="00DB4741">
              <w:rPr>
                <w:sz w:val="16"/>
              </w:rPr>
              <w:t>VALUES</w:t>
            </w:r>
          </w:p>
          <w:p w14:paraId="30F26FD0" w14:textId="77777777" w:rsidR="00DB4741" w:rsidRPr="00DB4741" w:rsidRDefault="00DB4741" w:rsidP="00DB4741">
            <w:pPr>
              <w:pStyle w:val="Bodycopy"/>
              <w:rPr>
                <w:sz w:val="16"/>
              </w:rPr>
            </w:pPr>
            <w:r w:rsidRPr="00DB4741">
              <w:rPr>
                <w:sz w:val="16"/>
              </w:rPr>
              <w:t xml:space="preserve">    (</w:t>
            </w:r>
          </w:p>
          <w:p w14:paraId="5FB85494" w14:textId="77777777" w:rsidR="00DB4741" w:rsidRPr="00DB4741" w:rsidRDefault="00DB4741" w:rsidP="00DB4741">
            <w:pPr>
              <w:pStyle w:val="Bodycopy"/>
              <w:rPr>
                <w:sz w:val="16"/>
              </w:rPr>
            </w:pPr>
            <w:r w:rsidRPr="00DB4741">
              <w:rPr>
                <w:sz w:val="16"/>
              </w:rPr>
              <w:t xml:space="preserve">    '${xpath:/records/record/EMP_ID}'</w:t>
            </w:r>
          </w:p>
          <w:p w14:paraId="3D919FB0" w14:textId="77777777" w:rsidR="00DB4741" w:rsidRPr="00DB4741" w:rsidRDefault="00DB4741" w:rsidP="00DB4741">
            <w:pPr>
              <w:pStyle w:val="Bodycopy"/>
              <w:rPr>
                <w:sz w:val="16"/>
              </w:rPr>
            </w:pPr>
            <w:r w:rsidRPr="00DB4741">
              <w:rPr>
                <w:sz w:val="16"/>
              </w:rPr>
              <w:t xml:space="preserve">    ,'${xpath:/records/record/ADMIN_CODE}'</w:t>
            </w:r>
          </w:p>
          <w:p w14:paraId="16A7E853" w14:textId="77777777" w:rsidR="00DB4741" w:rsidRPr="00DB4741" w:rsidRDefault="00DB4741" w:rsidP="00DB4741">
            <w:pPr>
              <w:pStyle w:val="Bodycopy"/>
              <w:rPr>
                <w:sz w:val="16"/>
              </w:rPr>
            </w:pPr>
            <w:r w:rsidRPr="00DB4741">
              <w:rPr>
                <w:sz w:val="16"/>
              </w:rPr>
              <w:t xml:space="preserve">    ,'${xpath:/records/record/PAR_ACTION}'</w:t>
            </w:r>
          </w:p>
          <w:p w14:paraId="42887345" w14:textId="77777777" w:rsidR="00DB4741" w:rsidRPr="00DB4741" w:rsidRDefault="00DB4741" w:rsidP="00DB4741">
            <w:pPr>
              <w:pStyle w:val="Bodycopy"/>
              <w:rPr>
                <w:sz w:val="16"/>
              </w:rPr>
            </w:pPr>
            <w:r w:rsidRPr="00DB4741">
              <w:rPr>
                <w:sz w:val="16"/>
              </w:rPr>
              <w:t xml:space="preserve">    ,'${xpath:/records/record/PAR_ACTION_REASON}'</w:t>
            </w:r>
          </w:p>
          <w:p w14:paraId="07BB03F9" w14:textId="77777777" w:rsidR="00DB4741" w:rsidRPr="00DB4741" w:rsidRDefault="00DB4741" w:rsidP="00DB4741">
            <w:pPr>
              <w:pStyle w:val="Bodycopy"/>
              <w:rPr>
                <w:sz w:val="16"/>
              </w:rPr>
            </w:pPr>
            <w:r w:rsidRPr="00DB4741">
              <w:rPr>
                <w:sz w:val="16"/>
              </w:rPr>
              <w:t xml:space="preserve">    ,'${xpath:/records/record/PAR_STATUS}'</w:t>
            </w:r>
          </w:p>
          <w:p w14:paraId="2C941C22" w14:textId="77777777" w:rsidR="00DB4741" w:rsidRPr="00DB4741" w:rsidRDefault="00DB4741" w:rsidP="00DB4741">
            <w:pPr>
              <w:pStyle w:val="Bodycopy"/>
              <w:rPr>
                <w:sz w:val="16"/>
              </w:rPr>
            </w:pPr>
            <w:r w:rsidRPr="00DB4741">
              <w:rPr>
                <w:sz w:val="16"/>
              </w:rPr>
              <w:lastRenderedPageBreak/>
              <w:t xml:space="preserve">    ,TO_DATE('${xpath:/records/record/GVT_EFFDT_FORMATTED}', 'YYYY/MM/DD HH24:MI:SS')</w:t>
            </w:r>
          </w:p>
          <w:p w14:paraId="4908126D" w14:textId="77777777" w:rsidR="00DB4741" w:rsidRPr="00DB4741" w:rsidRDefault="00DB4741" w:rsidP="00DB4741">
            <w:pPr>
              <w:pStyle w:val="Bodycopy"/>
              <w:rPr>
                <w:sz w:val="16"/>
              </w:rPr>
            </w:pPr>
            <w:r w:rsidRPr="00DB4741">
              <w:rPr>
                <w:sz w:val="16"/>
              </w:rPr>
              <w:t xml:space="preserve">    ,TO_DATE('${xpath:/records/record/GVT_EFFDT_PROPOSED_FORMATTED}', 'YYYY/MM/DD HH24:MI:SS')</w:t>
            </w:r>
          </w:p>
          <w:p w14:paraId="55B7C3C7" w14:textId="77777777" w:rsidR="00DB4741" w:rsidRPr="00DB4741" w:rsidRDefault="00DB4741" w:rsidP="00DB4741">
            <w:pPr>
              <w:pStyle w:val="Bodycopy"/>
              <w:rPr>
                <w:sz w:val="16"/>
              </w:rPr>
            </w:pPr>
            <w:r w:rsidRPr="00DB4741">
              <w:rPr>
                <w:sz w:val="16"/>
              </w:rPr>
              <w:t xml:space="preserve">    ,1</w:t>
            </w:r>
          </w:p>
          <w:p w14:paraId="05DE7D84" w14:textId="77777777" w:rsidR="00DB4741" w:rsidRPr="00DB4741" w:rsidRDefault="00DB4741" w:rsidP="00DB4741">
            <w:pPr>
              <w:pStyle w:val="Bodycopy"/>
              <w:rPr>
                <w:sz w:val="16"/>
              </w:rPr>
            </w:pPr>
            <w:r w:rsidRPr="00DB4741">
              <w:rPr>
                <w:sz w:val="16"/>
              </w:rPr>
              <w:t xml:space="preserve">    ,'ERROR'</w:t>
            </w:r>
          </w:p>
          <w:p w14:paraId="4381EAB9" w14:textId="77777777" w:rsidR="00DB4741" w:rsidRPr="00DB4741" w:rsidRDefault="00DB4741" w:rsidP="00DB4741">
            <w:pPr>
              <w:pStyle w:val="Bodycopy"/>
              <w:rPr>
                <w:sz w:val="16"/>
              </w:rPr>
            </w:pPr>
            <w:r w:rsidRPr="00DB4741">
              <w:rPr>
                <w:sz w:val="16"/>
              </w:rPr>
              <w:t xml:space="preserve">    ,q'[${xpath:/records/record/REMARKS}]'</w:t>
            </w:r>
          </w:p>
          <w:p w14:paraId="45795402" w14:textId="77777777" w:rsidR="00DB4741" w:rsidRDefault="00DB4741" w:rsidP="00DB4741">
            <w:pPr>
              <w:pStyle w:val="Bodycopy"/>
              <w:rPr>
                <w:sz w:val="16"/>
              </w:rPr>
            </w:pPr>
            <w:r w:rsidRPr="00DB4741">
              <w:rPr>
                <w:sz w:val="16"/>
              </w:rPr>
              <w:t xml:space="preserve">    ,SYSDATE)</w:t>
            </w:r>
          </w:p>
          <w:p w14:paraId="46C7F407" w14:textId="26AC9268" w:rsidR="00DB4741" w:rsidRPr="00334008" w:rsidRDefault="00DB4741" w:rsidP="00DB4741">
            <w:pPr>
              <w:pStyle w:val="Bodycopy"/>
              <w:rPr>
                <w:sz w:val="16"/>
              </w:rPr>
            </w:pPr>
          </w:p>
        </w:tc>
      </w:tr>
    </w:tbl>
    <w:p w14:paraId="3F76EBDE" w14:textId="77777777" w:rsidR="006F6C84" w:rsidRDefault="006F6C84" w:rsidP="006F6C84">
      <w:pPr>
        <w:pStyle w:val="Bodycopy"/>
        <w:ind w:left="720"/>
      </w:pPr>
    </w:p>
    <w:p w14:paraId="50436C1A" w14:textId="77777777" w:rsidR="006F6C84" w:rsidRDefault="006F6C84" w:rsidP="00204AAE">
      <w:pPr>
        <w:pStyle w:val="Bodycopy"/>
        <w:numPr>
          <w:ilvl w:val="0"/>
          <w:numId w:val="69"/>
        </w:numPr>
      </w:pPr>
      <w:r>
        <w:t>BizFlow Access</w:t>
      </w:r>
    </w:p>
    <w:p w14:paraId="45971416" w14:textId="77777777" w:rsidR="006F6C84" w:rsidRDefault="006F6C84" w:rsidP="00204AAE">
      <w:pPr>
        <w:pStyle w:val="Bodycopy"/>
        <w:numPr>
          <w:ilvl w:val="1"/>
          <w:numId w:val="69"/>
        </w:numPr>
      </w:pPr>
      <w:r>
        <w:t>BizFlow server name or IP: Type production server IP address</w:t>
      </w:r>
    </w:p>
    <w:p w14:paraId="4FEA6662" w14:textId="77777777" w:rsidR="006F6C84" w:rsidRDefault="006F6C84" w:rsidP="00204AAE">
      <w:pPr>
        <w:pStyle w:val="Bodycopy"/>
        <w:numPr>
          <w:ilvl w:val="1"/>
          <w:numId w:val="69"/>
        </w:numPr>
      </w:pPr>
      <w:r>
        <w:t>BizFlow port: Type production server BizFlow port number. Default is 7201.</w:t>
      </w:r>
    </w:p>
    <w:p w14:paraId="6E66A7FF" w14:textId="77777777" w:rsidR="006F6C84" w:rsidRDefault="006F6C84" w:rsidP="00204AAE">
      <w:pPr>
        <w:pStyle w:val="Bodycopy"/>
        <w:numPr>
          <w:ilvl w:val="1"/>
          <w:numId w:val="69"/>
        </w:numPr>
      </w:pPr>
      <w:r>
        <w:t>BizFlow ERA user ID: agentuser</w:t>
      </w:r>
    </w:p>
    <w:p w14:paraId="7347DF24" w14:textId="77777777" w:rsidR="006F6C84" w:rsidRDefault="006F6C84" w:rsidP="00204AAE">
      <w:pPr>
        <w:pStyle w:val="Bodycopy"/>
        <w:numPr>
          <w:ilvl w:val="1"/>
          <w:numId w:val="69"/>
        </w:numPr>
      </w:pPr>
      <w:r>
        <w:t>BizFlow ERA password: type password agentuser. Default is st1ceqef</w:t>
      </w:r>
    </w:p>
    <w:p w14:paraId="27484B83" w14:textId="77777777" w:rsidR="006F6C84" w:rsidRDefault="006F6C84" w:rsidP="00204AAE">
      <w:pPr>
        <w:pStyle w:val="Bodycopy"/>
        <w:numPr>
          <w:ilvl w:val="2"/>
          <w:numId w:val="69"/>
        </w:numPr>
      </w:pPr>
      <w:r>
        <w:t>If the password is changed, you will need to change the password webapps/bizflow/solutions/hhs/cdc/cdc.properties file.</w:t>
      </w:r>
    </w:p>
    <w:p w14:paraId="1B859591" w14:textId="77777777" w:rsidR="006F6C84" w:rsidRDefault="006F6C84" w:rsidP="006F6C84">
      <w:pPr>
        <w:pStyle w:val="Bodycopy"/>
        <w:ind w:left="720"/>
      </w:pPr>
      <w:r>
        <w:rPr>
          <w:noProof/>
        </w:rPr>
        <w:drawing>
          <wp:inline distT="0" distB="0" distL="0" distR="0" wp14:anchorId="52A4A26B" wp14:editId="10F7C52E">
            <wp:extent cx="4359349" cy="341828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9964" cy="3426606"/>
                    </a:xfrm>
                    <a:prstGeom prst="rect">
                      <a:avLst/>
                    </a:prstGeom>
                  </pic:spPr>
                </pic:pic>
              </a:graphicData>
            </a:graphic>
          </wp:inline>
        </w:drawing>
      </w:r>
    </w:p>
    <w:p w14:paraId="6EC79F42" w14:textId="77777777" w:rsidR="006F6C84" w:rsidRDefault="006F6C84" w:rsidP="006F6C84">
      <w:pPr>
        <w:pStyle w:val="Bodycopy"/>
        <w:ind w:left="720"/>
      </w:pPr>
    </w:p>
    <w:p w14:paraId="7B35A108" w14:textId="77777777" w:rsidR="006F6C84" w:rsidRDefault="006F6C84" w:rsidP="00204AAE">
      <w:pPr>
        <w:pStyle w:val="Bodycopy"/>
        <w:numPr>
          <w:ilvl w:val="0"/>
          <w:numId w:val="69"/>
        </w:numPr>
      </w:pPr>
      <w:r>
        <w:t>Action Settings</w:t>
      </w:r>
    </w:p>
    <w:p w14:paraId="536FAC10" w14:textId="77777777" w:rsidR="006F6C84" w:rsidRDefault="006F6C84" w:rsidP="00204AAE">
      <w:pPr>
        <w:pStyle w:val="Bodycopy"/>
        <w:numPr>
          <w:ilvl w:val="1"/>
          <w:numId w:val="69"/>
        </w:numPr>
      </w:pPr>
      <w:r>
        <w:t>Click “Select” button</w:t>
      </w:r>
    </w:p>
    <w:p w14:paraId="7E28BAE6" w14:textId="77777777" w:rsidR="006F6C84" w:rsidRDefault="006F6C84" w:rsidP="006F6C84">
      <w:pPr>
        <w:pStyle w:val="Bodycopy"/>
        <w:ind w:left="720"/>
      </w:pPr>
      <w:r>
        <w:rPr>
          <w:noProof/>
        </w:rPr>
        <w:lastRenderedPageBreak/>
        <w:drawing>
          <wp:inline distT="0" distB="0" distL="0" distR="0" wp14:anchorId="0C5440A5" wp14:editId="17409FA2">
            <wp:extent cx="4221126" cy="3280418"/>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6943" cy="3284939"/>
                    </a:xfrm>
                    <a:prstGeom prst="rect">
                      <a:avLst/>
                    </a:prstGeom>
                  </pic:spPr>
                </pic:pic>
              </a:graphicData>
            </a:graphic>
          </wp:inline>
        </w:drawing>
      </w:r>
    </w:p>
    <w:p w14:paraId="7B9708A1" w14:textId="77777777" w:rsidR="006F6C84" w:rsidRDefault="006F6C84" w:rsidP="00204AAE">
      <w:pPr>
        <w:pStyle w:val="Bodycopy"/>
        <w:numPr>
          <w:ilvl w:val="1"/>
          <w:numId w:val="69"/>
        </w:numPr>
      </w:pPr>
      <w:r>
        <w:t>Select “Triage” under CDC.</w:t>
      </w:r>
    </w:p>
    <w:p w14:paraId="6C330B16" w14:textId="77777777" w:rsidR="006F6C84" w:rsidRDefault="006F6C84" w:rsidP="006F6C84">
      <w:pPr>
        <w:pStyle w:val="Bodycopy"/>
        <w:ind w:left="720"/>
      </w:pPr>
    </w:p>
    <w:p w14:paraId="7D3D3BE8" w14:textId="77777777" w:rsidR="006F6C84" w:rsidRDefault="006F6C84" w:rsidP="006F6C84">
      <w:pPr>
        <w:pStyle w:val="Bodycopy"/>
      </w:pPr>
    </w:p>
    <w:p w14:paraId="3130294B" w14:textId="77777777" w:rsidR="006F6C84" w:rsidRDefault="006F6C84" w:rsidP="006F6C84">
      <w:pPr>
        <w:pStyle w:val="Bodycopy"/>
        <w:ind w:left="720"/>
      </w:pPr>
      <w:r>
        <w:rPr>
          <w:noProof/>
        </w:rPr>
        <w:drawing>
          <wp:inline distT="0" distB="0" distL="0" distR="0" wp14:anchorId="2538CB57" wp14:editId="0EDD9902">
            <wp:extent cx="4306186" cy="344039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1183" cy="3444385"/>
                    </a:xfrm>
                    <a:prstGeom prst="rect">
                      <a:avLst/>
                    </a:prstGeom>
                  </pic:spPr>
                </pic:pic>
              </a:graphicData>
            </a:graphic>
          </wp:inline>
        </w:drawing>
      </w:r>
    </w:p>
    <w:p w14:paraId="1FACFF62" w14:textId="77777777" w:rsidR="006F6C84" w:rsidRDefault="006F6C84" w:rsidP="00204AAE">
      <w:pPr>
        <w:pStyle w:val="Bodycopy"/>
        <w:numPr>
          <w:ilvl w:val="1"/>
          <w:numId w:val="69"/>
        </w:numPr>
      </w:pPr>
      <w:r>
        <w:t>Select “Start from JR” in the Start Activity dropdown list</w:t>
      </w:r>
    </w:p>
    <w:p w14:paraId="4ACE23F9" w14:textId="77777777" w:rsidR="006F6C84" w:rsidRDefault="006F6C84" w:rsidP="00204AAE">
      <w:pPr>
        <w:pStyle w:val="Bodycopy"/>
        <w:numPr>
          <w:ilvl w:val="1"/>
          <w:numId w:val="69"/>
        </w:numPr>
      </w:pPr>
      <w:r>
        <w:t>Click “Next”</w:t>
      </w:r>
    </w:p>
    <w:p w14:paraId="6146EB56" w14:textId="77777777" w:rsidR="006F6C84" w:rsidRDefault="006F6C84" w:rsidP="006F6C84">
      <w:pPr>
        <w:pStyle w:val="Bodycopy"/>
      </w:pPr>
    </w:p>
    <w:p w14:paraId="78BF20F3" w14:textId="4709CBBD" w:rsidR="006F6C84" w:rsidRDefault="001478A6" w:rsidP="001478A6">
      <w:pPr>
        <w:pStyle w:val="Bodycopy"/>
        <w:ind w:left="1080"/>
      </w:pPr>
      <w:r>
        <w:rPr>
          <w:noProof/>
        </w:rPr>
        <w:drawing>
          <wp:inline distT="0" distB="0" distL="0" distR="0" wp14:anchorId="5DD9E73A" wp14:editId="29CC0A6E">
            <wp:extent cx="4646428" cy="3569145"/>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2812" cy="3574049"/>
                    </a:xfrm>
                    <a:prstGeom prst="rect">
                      <a:avLst/>
                    </a:prstGeom>
                  </pic:spPr>
                </pic:pic>
              </a:graphicData>
            </a:graphic>
          </wp:inline>
        </w:drawing>
      </w:r>
    </w:p>
    <w:p w14:paraId="575FFAE5" w14:textId="77777777" w:rsidR="006F6C84" w:rsidRDefault="006F6C84" w:rsidP="00204AAE">
      <w:pPr>
        <w:pStyle w:val="Bodycopy"/>
        <w:numPr>
          <w:ilvl w:val="0"/>
          <w:numId w:val="69"/>
        </w:numPr>
      </w:pPr>
      <w:r>
        <w:t>Map Columns to Process Variables</w:t>
      </w:r>
    </w:p>
    <w:p w14:paraId="1828FD55" w14:textId="77777777" w:rsidR="006F6C84" w:rsidRDefault="006F6C84" w:rsidP="00204AAE">
      <w:pPr>
        <w:pStyle w:val="Bodycopy"/>
        <w:numPr>
          <w:ilvl w:val="1"/>
          <w:numId w:val="69"/>
        </w:numPr>
      </w:pPr>
      <w:r>
        <w:t>Map Columns to Process Variables</w:t>
      </w:r>
    </w:p>
    <w:p w14:paraId="778B6D0F" w14:textId="77777777" w:rsidR="006F6C84" w:rsidRPr="004B4BE7" w:rsidRDefault="006F6C84" w:rsidP="00204AAE">
      <w:pPr>
        <w:pStyle w:val="Bodycopy"/>
        <w:numPr>
          <w:ilvl w:val="2"/>
          <w:numId w:val="69"/>
        </w:numPr>
      </w:pPr>
      <w:r w:rsidRPr="004B4BE7">
        <w:t>REMARKS to remkarks</w:t>
      </w:r>
    </w:p>
    <w:p w14:paraId="3AE3C7B8" w14:textId="2AF4A8DC" w:rsidR="006F6C84" w:rsidRPr="004B4BE7" w:rsidRDefault="006F6C84" w:rsidP="00204AAE">
      <w:pPr>
        <w:pStyle w:val="Bodycopy"/>
        <w:numPr>
          <w:ilvl w:val="2"/>
          <w:numId w:val="69"/>
        </w:numPr>
      </w:pPr>
      <w:r w:rsidRPr="004B4BE7">
        <w:t>CAN to can</w:t>
      </w:r>
    </w:p>
    <w:p w14:paraId="06FED4AB" w14:textId="24A0CD66" w:rsidR="009C7006" w:rsidRPr="004B4BE7" w:rsidRDefault="009C7006" w:rsidP="00204AAE">
      <w:pPr>
        <w:pStyle w:val="Bodycopy"/>
        <w:numPr>
          <w:ilvl w:val="2"/>
          <w:numId w:val="69"/>
        </w:numPr>
      </w:pPr>
      <w:r w:rsidRPr="004B4BE7">
        <w:t>GVT_NOA_CODE to noac</w:t>
      </w:r>
    </w:p>
    <w:p w14:paraId="7F8C8097" w14:textId="1AA756A0" w:rsidR="009C7006" w:rsidRPr="004B4BE7" w:rsidRDefault="009C7006" w:rsidP="00204AAE">
      <w:pPr>
        <w:pStyle w:val="Bodycopy"/>
        <w:numPr>
          <w:ilvl w:val="2"/>
          <w:numId w:val="69"/>
        </w:numPr>
      </w:pPr>
      <w:r w:rsidRPr="004B4BE7">
        <w:t>PAR_ACTION – parAction</w:t>
      </w:r>
    </w:p>
    <w:p w14:paraId="11BC6886" w14:textId="0A80E6DA" w:rsidR="009C7006" w:rsidRPr="004B4BE7" w:rsidRDefault="009C7006" w:rsidP="00204AAE">
      <w:pPr>
        <w:pStyle w:val="Bodycopy"/>
        <w:numPr>
          <w:ilvl w:val="2"/>
          <w:numId w:val="69"/>
        </w:numPr>
      </w:pPr>
      <w:r w:rsidRPr="004B4BE7">
        <w:t>GVT_EFFDT_PROPSED - propEffectiveDate</w:t>
      </w:r>
    </w:p>
    <w:p w14:paraId="0E6516DF" w14:textId="68B2C2BB"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 xml:space="preserve">ORG_NAME </w:t>
      </w:r>
      <w:r w:rsidRPr="004B4BE7">
        <w:rPr>
          <w:rFonts w:asciiTheme="minorHAnsi" w:hAnsiTheme="minorHAnsi" w:cstheme="minorHAnsi"/>
          <w:color w:val="222222"/>
          <w:shd w:val="clear" w:color="auto" w:fill="FFFFFF"/>
        </w:rPr>
        <w:t>–</w:t>
      </w:r>
      <w:r w:rsidRPr="004B4BE7">
        <w:rPr>
          <w:rFonts w:asciiTheme="minorHAnsi" w:hAnsiTheme="minorHAnsi" w:cstheme="minorHAnsi"/>
          <w:color w:val="222222"/>
          <w:shd w:val="clear" w:color="auto" w:fill="FFFFFF"/>
        </w:rPr>
        <w:t xml:space="preserve"> orgName</w:t>
      </w:r>
    </w:p>
    <w:p w14:paraId="2CE57FEA" w14:textId="4769BDAC"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 xml:space="preserve">ADMIN_CODE </w:t>
      </w:r>
      <w:r w:rsidRPr="004B4BE7">
        <w:rPr>
          <w:rFonts w:asciiTheme="minorHAnsi" w:hAnsiTheme="minorHAnsi" w:cstheme="minorHAnsi"/>
          <w:color w:val="222222"/>
          <w:shd w:val="clear" w:color="auto" w:fill="FFFFFF"/>
        </w:rPr>
        <w:t>–</w:t>
      </w:r>
      <w:r w:rsidRPr="004B4BE7">
        <w:rPr>
          <w:rFonts w:asciiTheme="minorHAnsi" w:hAnsiTheme="minorHAnsi" w:cstheme="minorHAnsi"/>
          <w:color w:val="222222"/>
          <w:shd w:val="clear" w:color="auto" w:fill="FFFFFF"/>
        </w:rPr>
        <w:t xml:space="preserve"> adminCode</w:t>
      </w:r>
    </w:p>
    <w:p w14:paraId="09A377F8" w14:textId="4129E60D"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 xml:space="preserve">EMP_NAME </w:t>
      </w:r>
      <w:r w:rsidRPr="004B4BE7">
        <w:rPr>
          <w:rFonts w:asciiTheme="minorHAnsi" w:hAnsiTheme="minorHAnsi" w:cstheme="minorHAnsi"/>
          <w:color w:val="222222"/>
          <w:shd w:val="clear" w:color="auto" w:fill="FFFFFF"/>
        </w:rPr>
        <w:t>–</w:t>
      </w:r>
      <w:r w:rsidRPr="004B4BE7">
        <w:rPr>
          <w:rFonts w:asciiTheme="minorHAnsi" w:hAnsiTheme="minorHAnsi" w:cstheme="minorHAnsi"/>
          <w:color w:val="222222"/>
          <w:shd w:val="clear" w:color="auto" w:fill="FFFFFF"/>
        </w:rPr>
        <w:t xml:space="preserve"> empName</w:t>
      </w:r>
    </w:p>
    <w:p w14:paraId="3865AA1D" w14:textId="3CB996D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 xml:space="preserve">EMP_ID </w:t>
      </w:r>
      <w:r w:rsidRPr="004B4BE7">
        <w:rPr>
          <w:rFonts w:asciiTheme="minorHAnsi" w:hAnsiTheme="minorHAnsi" w:cstheme="minorHAnsi"/>
          <w:color w:val="222222"/>
          <w:shd w:val="clear" w:color="auto" w:fill="FFFFFF"/>
        </w:rPr>
        <w:t>–</w:t>
      </w:r>
      <w:r w:rsidRPr="004B4BE7">
        <w:rPr>
          <w:rFonts w:asciiTheme="minorHAnsi" w:hAnsiTheme="minorHAnsi" w:cstheme="minorHAnsi"/>
          <w:color w:val="222222"/>
          <w:shd w:val="clear" w:color="auto" w:fill="FFFFFF"/>
        </w:rPr>
        <w:t xml:space="preserve"> empId</w:t>
      </w:r>
    </w:p>
    <w:p w14:paraId="63BE446B" w14:textId="7AFE6667"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 xml:space="preserve">FIRST_AUTH </w:t>
      </w:r>
      <w:r w:rsidRPr="004B4BE7">
        <w:rPr>
          <w:rFonts w:asciiTheme="minorHAnsi" w:hAnsiTheme="minorHAnsi" w:cstheme="minorHAnsi"/>
          <w:color w:val="222222"/>
          <w:shd w:val="clear" w:color="auto" w:fill="FFFFFF"/>
        </w:rPr>
        <w:t>–</w:t>
      </w:r>
      <w:r w:rsidRPr="004B4BE7">
        <w:rPr>
          <w:rFonts w:asciiTheme="minorHAnsi" w:hAnsiTheme="minorHAnsi" w:cstheme="minorHAnsi"/>
          <w:color w:val="222222"/>
          <w:shd w:val="clear" w:color="auto" w:fill="FFFFFF"/>
        </w:rPr>
        <w:t xml:space="preserve"> firstAuth</w:t>
      </w:r>
    </w:p>
    <w:p w14:paraId="73A000EB" w14:textId="65ACE11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SECOND_AUTH - secondAuth</w:t>
      </w:r>
    </w:p>
    <w:p w14:paraId="1A318EDA" w14:textId="67785516" w:rsidR="006F6C84" w:rsidRDefault="006F6C84" w:rsidP="00204AAE">
      <w:pPr>
        <w:pStyle w:val="Bodycopy"/>
        <w:numPr>
          <w:ilvl w:val="1"/>
          <w:numId w:val="69"/>
        </w:numPr>
      </w:pPr>
      <w:r>
        <w:t>Click “Next”</w:t>
      </w:r>
    </w:p>
    <w:p w14:paraId="7A41F21F" w14:textId="77777777" w:rsidR="006F6C84" w:rsidRDefault="006F6C84" w:rsidP="006F6C84">
      <w:pPr>
        <w:pStyle w:val="Bodycopy"/>
        <w:ind w:left="720"/>
      </w:pPr>
    </w:p>
    <w:p w14:paraId="4EF2808D" w14:textId="2A84CE74" w:rsidR="006F6C84" w:rsidRDefault="00882079" w:rsidP="00882079">
      <w:pPr>
        <w:pStyle w:val="Bodycopy"/>
        <w:ind w:left="1080"/>
      </w:pPr>
      <w:r>
        <w:rPr>
          <w:noProof/>
        </w:rPr>
        <w:lastRenderedPageBreak/>
        <w:drawing>
          <wp:inline distT="0" distB="0" distL="0" distR="0" wp14:anchorId="43F10EC2" wp14:editId="43EC1D4D">
            <wp:extent cx="4763386" cy="373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9026" cy="3742046"/>
                    </a:xfrm>
                    <a:prstGeom prst="rect">
                      <a:avLst/>
                    </a:prstGeom>
                  </pic:spPr>
                </pic:pic>
              </a:graphicData>
            </a:graphic>
          </wp:inline>
        </w:drawing>
      </w:r>
    </w:p>
    <w:p w14:paraId="483A93A3" w14:textId="77777777" w:rsidR="006F6C84" w:rsidRDefault="006F6C84" w:rsidP="00204AAE">
      <w:pPr>
        <w:pStyle w:val="Bodycopy"/>
        <w:numPr>
          <w:ilvl w:val="0"/>
          <w:numId w:val="69"/>
        </w:numPr>
      </w:pPr>
      <w:r>
        <w:t>Set Intervals</w:t>
      </w:r>
    </w:p>
    <w:p w14:paraId="0A3EBC12" w14:textId="77777777" w:rsidR="006F6C84" w:rsidRDefault="006F6C84" w:rsidP="00204AAE">
      <w:pPr>
        <w:pStyle w:val="Bodycopy"/>
        <w:numPr>
          <w:ilvl w:val="1"/>
          <w:numId w:val="69"/>
        </w:numPr>
      </w:pPr>
      <w:r>
        <w:t>Set Interval period: 1 hours</w:t>
      </w:r>
    </w:p>
    <w:p w14:paraId="23C1A893" w14:textId="77777777" w:rsidR="006F6C84" w:rsidRDefault="006F6C84" w:rsidP="00204AAE">
      <w:pPr>
        <w:pStyle w:val="Bodycopy"/>
        <w:numPr>
          <w:ilvl w:val="1"/>
          <w:numId w:val="69"/>
        </w:numPr>
      </w:pPr>
      <w:r>
        <w:t>Check “No expiration date or time” in “Set event reponse expiration cirteria” radio button group.</w:t>
      </w:r>
    </w:p>
    <w:p w14:paraId="576CE56B" w14:textId="77777777" w:rsidR="006F6C84" w:rsidRDefault="006F6C84" w:rsidP="00204AAE">
      <w:pPr>
        <w:pStyle w:val="Bodycopy"/>
        <w:numPr>
          <w:ilvl w:val="1"/>
          <w:numId w:val="69"/>
        </w:numPr>
      </w:pPr>
      <w:r>
        <w:t>Click “Next”</w:t>
      </w:r>
    </w:p>
    <w:p w14:paraId="07AA27CB" w14:textId="77777777" w:rsidR="006F6C84" w:rsidRDefault="006F6C84" w:rsidP="006F6C84">
      <w:pPr>
        <w:pStyle w:val="Bodycopy"/>
        <w:ind w:left="720"/>
      </w:pPr>
    </w:p>
    <w:p w14:paraId="25C55C22" w14:textId="77777777" w:rsidR="006F6C84" w:rsidRDefault="006F6C84" w:rsidP="006F6C84">
      <w:pPr>
        <w:pStyle w:val="Bodycopy"/>
        <w:ind w:left="720"/>
      </w:pPr>
      <w:r>
        <w:rPr>
          <w:noProof/>
        </w:rPr>
        <w:lastRenderedPageBreak/>
        <w:drawing>
          <wp:inline distT="0" distB="0" distL="0" distR="0" wp14:anchorId="1CFE2256" wp14:editId="5C77F1EA">
            <wp:extent cx="4040372" cy="310360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0526" cy="3111405"/>
                    </a:xfrm>
                    <a:prstGeom prst="rect">
                      <a:avLst/>
                    </a:prstGeom>
                  </pic:spPr>
                </pic:pic>
              </a:graphicData>
            </a:graphic>
          </wp:inline>
        </w:drawing>
      </w:r>
    </w:p>
    <w:p w14:paraId="1F6C3F79" w14:textId="77777777" w:rsidR="006F6C84" w:rsidRDefault="006F6C84" w:rsidP="00204AAE">
      <w:pPr>
        <w:pStyle w:val="Bodycopy"/>
        <w:numPr>
          <w:ilvl w:val="0"/>
          <w:numId w:val="69"/>
        </w:numPr>
      </w:pPr>
      <w:r>
        <w:t>Attachment Options</w:t>
      </w:r>
    </w:p>
    <w:p w14:paraId="16CBC480" w14:textId="77777777" w:rsidR="006F6C84" w:rsidRDefault="006F6C84" w:rsidP="00204AAE">
      <w:pPr>
        <w:pStyle w:val="Bodycopy"/>
        <w:numPr>
          <w:ilvl w:val="1"/>
          <w:numId w:val="69"/>
        </w:numPr>
      </w:pPr>
      <w:r>
        <w:t>Click “Finish”</w:t>
      </w:r>
    </w:p>
    <w:p w14:paraId="223E172D" w14:textId="77777777" w:rsidR="006F6C84" w:rsidRDefault="006F6C84" w:rsidP="006F6C84">
      <w:pPr>
        <w:pStyle w:val="Bodycopy"/>
        <w:ind w:left="720"/>
      </w:pPr>
      <w:r>
        <w:rPr>
          <w:noProof/>
        </w:rPr>
        <w:drawing>
          <wp:inline distT="0" distB="0" distL="0" distR="0" wp14:anchorId="00889273" wp14:editId="12670399">
            <wp:extent cx="3455582" cy="30727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5524" cy="3081614"/>
                    </a:xfrm>
                    <a:prstGeom prst="rect">
                      <a:avLst/>
                    </a:prstGeom>
                  </pic:spPr>
                </pic:pic>
              </a:graphicData>
            </a:graphic>
          </wp:inline>
        </w:drawing>
      </w:r>
    </w:p>
    <w:p w14:paraId="430BE76C" w14:textId="556705CF" w:rsidR="006F6C84" w:rsidRDefault="006F6C84" w:rsidP="006F6C84">
      <w:pPr>
        <w:pStyle w:val="Bodycopy"/>
      </w:pPr>
    </w:p>
    <w:p w14:paraId="6C56AC4A" w14:textId="0F063EA4" w:rsidR="008503D8" w:rsidRDefault="008503D8" w:rsidP="006F6C84">
      <w:pPr>
        <w:pStyle w:val="Bodycopy"/>
      </w:pPr>
      <w:r>
        <w:t>Once you create the two ERA services, you can see the services in the Event Reponse page as below.</w:t>
      </w:r>
    </w:p>
    <w:p w14:paraId="7D9DC2DC" w14:textId="321BD0E5" w:rsidR="008503D8" w:rsidRDefault="008503D8" w:rsidP="008503D8">
      <w:pPr>
        <w:pStyle w:val="Bodycopy"/>
        <w:ind w:left="720"/>
      </w:pPr>
      <w:r>
        <w:rPr>
          <w:noProof/>
        </w:rPr>
        <w:lastRenderedPageBreak/>
        <w:drawing>
          <wp:inline distT="0" distB="0" distL="0" distR="0" wp14:anchorId="7029B0FD" wp14:editId="443080D4">
            <wp:extent cx="5401340" cy="1310005"/>
            <wp:effectExtent l="0" t="0" r="889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1678" cy="1310087"/>
                    </a:xfrm>
                    <a:prstGeom prst="rect">
                      <a:avLst/>
                    </a:prstGeom>
                  </pic:spPr>
                </pic:pic>
              </a:graphicData>
            </a:graphic>
          </wp:inline>
        </w:drawing>
      </w:r>
    </w:p>
    <w:p w14:paraId="364FD478" w14:textId="77777777" w:rsidR="001E06A7" w:rsidRDefault="001E06A7" w:rsidP="0044035C">
      <w:pPr>
        <w:pStyle w:val="Bodycopy"/>
      </w:pPr>
    </w:p>
    <w:p w14:paraId="11B8BAC7" w14:textId="77777777" w:rsidR="00F97B45" w:rsidRPr="009F1DFD" w:rsidRDefault="00F97B45" w:rsidP="009F1DFD">
      <w:pPr>
        <w:rPr>
          <w:rFonts w:cs="Arial"/>
          <w:sz w:val="22"/>
        </w:rPr>
        <w:sectPr w:rsidR="00F97B45" w:rsidRPr="009F1DFD" w:rsidSect="00FF710D">
          <w:headerReference w:type="default" r:id="rId70"/>
          <w:footerReference w:type="default" r:id="rId71"/>
          <w:pgSz w:w="12240" w:h="15840" w:code="1"/>
          <w:pgMar w:top="1440" w:right="1350" w:bottom="634" w:left="1440" w:header="720" w:footer="720" w:gutter="0"/>
          <w:pgBorders w:offsetFrom="page">
            <w:top w:val="single" w:sz="4" w:space="24" w:color="FFFFFF"/>
          </w:pgBorders>
          <w:cols w:space="720"/>
          <w:docGrid w:linePitch="218"/>
        </w:sectPr>
      </w:pPr>
    </w:p>
    <w:bookmarkEnd w:id="6"/>
    <w:bookmarkEnd w:id="7"/>
    <w:bookmarkEnd w:id="8"/>
    <w:bookmarkEnd w:id="9"/>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72"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365A6"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mc:Fallback>
        </mc:AlternateContent>
      </w:r>
      <w:r w:rsidR="00553081" w:rsidRPr="000E1F25">
        <w:t>Member of Deloitte Touche Tohmatsu</w:t>
      </w:r>
    </w:p>
    <w:sectPr w:rsidR="00553081" w:rsidRPr="00536BDA" w:rsidSect="00D0277E">
      <w:headerReference w:type="default" r:id="rId73"/>
      <w:footerReference w:type="default" r:id="rId74"/>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7E328" w14:textId="77777777" w:rsidR="00204AAE" w:rsidRDefault="00204AAE">
      <w:r>
        <w:separator/>
      </w:r>
    </w:p>
    <w:p w14:paraId="39B234FF" w14:textId="77777777" w:rsidR="00204AAE" w:rsidRDefault="00204AAE"/>
    <w:p w14:paraId="04A7EEB6" w14:textId="77777777" w:rsidR="00204AAE" w:rsidRDefault="00204AAE"/>
  </w:endnote>
  <w:endnote w:type="continuationSeparator" w:id="0">
    <w:p w14:paraId="1B09B916" w14:textId="77777777" w:rsidR="00204AAE" w:rsidRDefault="00204AAE">
      <w:r>
        <w:continuationSeparator/>
      </w:r>
    </w:p>
    <w:p w14:paraId="5F0E325E" w14:textId="77777777" w:rsidR="00204AAE" w:rsidRDefault="00204AAE"/>
    <w:p w14:paraId="3EAF34E3" w14:textId="77777777" w:rsidR="00204AAE" w:rsidRDefault="00204A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DD"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9F5A6A" w14:paraId="342D23E3" w14:textId="77777777" w:rsidTr="000F0914">
      <w:trPr>
        <w:tblCellSpacing w:w="20" w:type="dxa"/>
      </w:trPr>
      <w:tc>
        <w:tcPr>
          <w:tcW w:w="3167" w:type="dxa"/>
        </w:tcPr>
        <w:p w14:paraId="342D23DE" w14:textId="38BA5650" w:rsidR="009F5A6A" w:rsidRPr="000F0914" w:rsidRDefault="009F5A6A" w:rsidP="000F0914">
          <w:pPr>
            <w:pStyle w:val="Footer"/>
            <w:jc w:val="both"/>
            <w:rPr>
              <w:rFonts w:cs="Arial"/>
            </w:rPr>
          </w:pPr>
          <w:fldSimple w:instr=" STYLEREF  &quot;Document Control Information&quot;  \* MERGEFORMAT ">
            <w:r w:rsidR="008C59A1" w:rsidRPr="008C59A1">
              <w:rPr>
                <w:rFonts w:cs="Arial"/>
                <w:noProof/>
              </w:rPr>
              <w:t>Document Control Information</w:t>
            </w:r>
          </w:fldSimple>
        </w:p>
        <w:p w14:paraId="342D23DF" w14:textId="6A198D40" w:rsidR="009F5A6A" w:rsidRPr="000F0914" w:rsidRDefault="009F5A6A" w:rsidP="0002440A">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14-Nov-18</w:t>
          </w:r>
          <w:r w:rsidRPr="000F0914">
            <w:rPr>
              <w:rFonts w:cs="Arial"/>
            </w:rPr>
            <w:fldChar w:fldCharType="end"/>
          </w:r>
        </w:p>
      </w:tc>
      <w:tc>
        <w:tcPr>
          <w:tcW w:w="3162" w:type="dxa"/>
        </w:tcPr>
        <w:p w14:paraId="342D23E0" w14:textId="4A112D17"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8C59A1">
            <w:rPr>
              <w:rFonts w:cs="Arial"/>
              <w:noProof/>
            </w:rPr>
            <w:t>ii</w:t>
          </w:r>
          <w:r w:rsidRPr="000F0914">
            <w:rPr>
              <w:rFonts w:cs="Arial"/>
            </w:rPr>
            <w:fldChar w:fldCharType="end"/>
          </w:r>
        </w:p>
      </w:tc>
      <w:tc>
        <w:tcPr>
          <w:tcW w:w="3167" w:type="dxa"/>
        </w:tcPr>
        <w:p w14:paraId="342D23E2" w14:textId="4225D60C" w:rsidR="009F5A6A" w:rsidRDefault="009F5A6A" w:rsidP="00B315FA">
          <w:pPr>
            <w:pStyle w:val="Footer"/>
            <w:jc w:val="right"/>
          </w:pPr>
          <w:fldSimple w:instr=" STYLEREF  &quot;&lt;Insert name of the project&gt;&quot;  \* MERGEFORMAT ">
            <w:r w:rsidR="008C59A1" w:rsidRPr="008C59A1">
              <w:rPr>
                <w:rFonts w:cs="Arial"/>
                <w:noProof/>
              </w:rPr>
              <w:t>HHS</w:t>
            </w:r>
            <w:r w:rsidR="008C59A1">
              <w:rPr>
                <w:noProof/>
              </w:rPr>
              <w:t xml:space="preserve"> CDC BizFlow HR System</w:t>
            </w:r>
          </w:fldSimple>
        </w:p>
      </w:tc>
    </w:tr>
  </w:tbl>
  <w:p w14:paraId="342D23E4" w14:textId="77777777" w:rsidR="009F5A6A" w:rsidRDefault="009F5A6A" w:rsidP="00E6604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B"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9F5A6A" w14:paraId="342D23F1" w14:textId="77777777" w:rsidTr="000F0914">
      <w:trPr>
        <w:tblCellSpacing w:w="20" w:type="dxa"/>
      </w:trPr>
      <w:tc>
        <w:tcPr>
          <w:tcW w:w="3192" w:type="dxa"/>
        </w:tcPr>
        <w:p w14:paraId="342D23EC" w14:textId="77777777" w:rsidR="009F5A6A" w:rsidRPr="000F0914" w:rsidRDefault="009F5A6A" w:rsidP="000F0914">
          <w:pPr>
            <w:pStyle w:val="Footer"/>
            <w:jc w:val="both"/>
            <w:rPr>
              <w:rFonts w:cs="Arial"/>
            </w:rPr>
          </w:pPr>
          <w:r>
            <w:t>Table of Contents</w:t>
          </w:r>
        </w:p>
        <w:p w14:paraId="342D23ED" w14:textId="7BB02E9F" w:rsidR="009F5A6A" w:rsidRPr="000F0914" w:rsidRDefault="009F5A6A"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14-Nov-18</w:t>
          </w:r>
          <w:r w:rsidRPr="000F0914">
            <w:rPr>
              <w:rFonts w:cs="Arial"/>
            </w:rPr>
            <w:fldChar w:fldCharType="end"/>
          </w:r>
        </w:p>
      </w:tc>
      <w:tc>
        <w:tcPr>
          <w:tcW w:w="3192" w:type="dxa"/>
        </w:tcPr>
        <w:p w14:paraId="342D23EE" w14:textId="2B2CF3BB"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8C59A1">
            <w:rPr>
              <w:rFonts w:cs="Arial"/>
              <w:noProof/>
            </w:rPr>
            <w:t>xxxix</w:t>
          </w:r>
          <w:r w:rsidRPr="000F0914">
            <w:rPr>
              <w:rFonts w:cs="Arial"/>
            </w:rPr>
            <w:fldChar w:fldCharType="end"/>
          </w:r>
        </w:p>
      </w:tc>
      <w:tc>
        <w:tcPr>
          <w:tcW w:w="3192" w:type="dxa"/>
        </w:tcPr>
        <w:p w14:paraId="342D23EF" w14:textId="6C4271F0" w:rsidR="009F5A6A" w:rsidRPr="000F0914" w:rsidRDefault="009F5A6A" w:rsidP="000F0914">
          <w:pPr>
            <w:pStyle w:val="Footer"/>
            <w:jc w:val="right"/>
            <w:rPr>
              <w:rFonts w:cs="Arial"/>
            </w:rPr>
          </w:pPr>
          <w:fldSimple w:instr=" STYLEREF  &quot;&lt;Insert name of the project&gt;&quot;  \* MERGEFORMAT ">
            <w:r w:rsidR="008C59A1" w:rsidRPr="008C59A1">
              <w:rPr>
                <w:rFonts w:cs="Arial"/>
                <w:noProof/>
              </w:rPr>
              <w:t>HHS CDC</w:t>
            </w:r>
            <w:r w:rsidR="008C59A1">
              <w:rPr>
                <w:noProof/>
              </w:rPr>
              <w:t xml:space="preserve"> BizFlow HR System</w:t>
            </w:r>
          </w:fldSimple>
        </w:p>
        <w:p w14:paraId="342D23F0" w14:textId="77777777" w:rsidR="009F5A6A" w:rsidRDefault="009F5A6A" w:rsidP="000F0914">
          <w:pPr>
            <w:pStyle w:val="Footer"/>
            <w:jc w:val="right"/>
          </w:pPr>
          <w:fldSimple w:instr=" FILENAME  \* FirstCap  \* MERGEFORMAT ">
            <w:r w:rsidRPr="00F721B5">
              <w:rPr>
                <w:rFonts w:cs="Arial"/>
                <w:noProof/>
              </w:rPr>
              <w:t>Document5</w:t>
            </w:r>
          </w:fldSimple>
        </w:p>
      </w:tc>
    </w:tr>
  </w:tbl>
  <w:p w14:paraId="342D23F2" w14:textId="77777777" w:rsidR="009F5A6A" w:rsidRDefault="009F5A6A" w:rsidP="00E6604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1" w14:textId="77777777" w:rsidR="009F5A6A" w:rsidRPr="00DD7802" w:rsidRDefault="009F5A6A" w:rsidP="00DD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9B87C0" w14:textId="77777777" w:rsidR="00204AAE" w:rsidRDefault="00204AAE">
      <w:r>
        <w:separator/>
      </w:r>
    </w:p>
    <w:p w14:paraId="40B3B71A" w14:textId="77777777" w:rsidR="00204AAE" w:rsidRDefault="00204AAE"/>
    <w:p w14:paraId="49843EEE" w14:textId="77777777" w:rsidR="00204AAE" w:rsidRDefault="00204AAE"/>
  </w:footnote>
  <w:footnote w:type="continuationSeparator" w:id="0">
    <w:p w14:paraId="4C32DA69" w14:textId="77777777" w:rsidR="00204AAE" w:rsidRDefault="00204AAE">
      <w:r>
        <w:continuationSeparator/>
      </w:r>
    </w:p>
    <w:p w14:paraId="55F1D3AC" w14:textId="77777777" w:rsidR="00204AAE" w:rsidRDefault="00204AAE"/>
    <w:p w14:paraId="39524C0B" w14:textId="77777777" w:rsidR="00204AAE" w:rsidRDefault="00204AA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84165C" w14:paraId="342D23DB" w14:textId="77777777" w:rsidTr="00FF14E1">
      <w:tc>
        <w:tcPr>
          <w:tcW w:w="2268" w:type="dxa"/>
        </w:tcPr>
        <w:p w14:paraId="342D23D8"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4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4A7690DC" w:rsidR="009F5A6A" w:rsidRPr="00C10A58" w:rsidRDefault="009F5A6A" w:rsidP="00FF14E1">
          <w:pPr>
            <w:pStyle w:val="Header"/>
            <w:rPr>
              <w:rFonts w:cs="Arial"/>
              <w:b w:val="0"/>
              <w:bCs/>
              <w:smallCaps/>
              <w14:shadow w14:blurRad="50800" w14:dist="38100" w14:dir="2700000" w14:sx="100000" w14:sy="100000" w14:kx="0" w14:ky="0" w14:algn="tl">
                <w14:srgbClr w14:val="000000">
                  <w14:alpha w14:val="60000"/>
                </w14:srgbClr>
              </w14:shadow>
            </w:rPr>
          </w:pPr>
          <w:fldSimple w:instr=" STYLEREF  &quot;Document name&quot;  \* MERGEFORMAT ">
            <w:r w:rsidR="008C59A1" w:rsidRPr="008C59A1">
              <w:rPr>
                <w:bCs/>
                <w:noProof/>
              </w:rPr>
              <w:t>Deployment</w:t>
            </w:r>
          </w:fldSimple>
          <w:r w:rsidRPr="0049677E">
            <w:rPr>
              <w:b w:val="0"/>
            </w:rPr>
            <w:fldChar w:fldCharType="begin"/>
          </w:r>
          <w:r w:rsidRPr="0049677E">
            <w:instrText xml:space="preserve"> TITLE   \* MERGEFORMAT </w:instrText>
          </w:r>
          <w:r w:rsidRPr="0049677E">
            <w:rPr>
              <w:b w:val="0"/>
            </w:rPr>
            <w:fldChar w:fldCharType="end"/>
          </w:r>
        </w:p>
      </w:tc>
      <w:tc>
        <w:tcPr>
          <w:tcW w:w="2160" w:type="dxa"/>
        </w:tcPr>
        <w:p w14:paraId="342D23DA" w14:textId="0F473D96" w:rsidR="009F5A6A" w:rsidRPr="0049677E" w:rsidRDefault="009F5A6A" w:rsidP="00FF14E1">
          <w:pPr>
            <w:pStyle w:val="Header"/>
            <w:jc w:val="right"/>
            <w:rPr>
              <w:b w:val="0"/>
            </w:rPr>
          </w:pPr>
        </w:p>
      </w:tc>
    </w:tr>
  </w:tbl>
  <w:p w14:paraId="342D23DC" w14:textId="77777777" w:rsidR="009F5A6A" w:rsidRDefault="009F5A6A"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5" w14:textId="183FDC18" w:rsidR="009F5A6A" w:rsidRDefault="009F5A6A"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4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47AC4B3A">
          <wp:extent cx="990762" cy="59886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90762" cy="59886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F023A2" w14:paraId="342D23E9" w14:textId="77777777" w:rsidTr="00FB5D85">
      <w:tc>
        <w:tcPr>
          <w:tcW w:w="2268" w:type="dxa"/>
        </w:tcPr>
        <w:p w14:paraId="342D23E6"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9F5A6A" w:rsidRPr="00492FF6" w:rsidRDefault="009F5A6A" w:rsidP="00492FF6">
          <w:pPr>
            <w:pStyle w:val="Header"/>
          </w:pPr>
          <w:r>
            <w:t>Deployment Instruction</w:t>
          </w:r>
        </w:p>
      </w:tc>
      <w:tc>
        <w:tcPr>
          <w:tcW w:w="2160" w:type="dxa"/>
        </w:tcPr>
        <w:p w14:paraId="342D23E8" w14:textId="3D1DDF37" w:rsidR="009F5A6A" w:rsidRPr="0049677E" w:rsidRDefault="009F5A6A" w:rsidP="00FF14E1">
          <w:pPr>
            <w:pStyle w:val="Header"/>
            <w:jc w:val="right"/>
            <w:rPr>
              <w:b w:val="0"/>
            </w:rPr>
          </w:pPr>
          <w:fldSimple w:instr=" STYLEREF  &quot;Document Identification&quot;  \* MERGEFORMAT ">
            <w:r w:rsidR="008C59A1">
              <w:rPr>
                <w:noProof/>
              </w:rPr>
              <w:t>HHS CDC BizFlow HR System Deployment.docx</w:t>
            </w:r>
          </w:fldSimple>
        </w:p>
      </w:tc>
    </w:tr>
  </w:tbl>
  <w:p w14:paraId="342D23EA" w14:textId="7889EB8F" w:rsidR="009F5A6A" w:rsidRDefault="009F5A6A"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0" w14:textId="77777777" w:rsidR="009F5A6A" w:rsidRPr="00DD7802" w:rsidRDefault="009F5A6A" w:rsidP="00DD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716F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1694E27"/>
    <w:multiLevelType w:val="hybridMultilevel"/>
    <w:tmpl w:val="DE9C9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83582F"/>
    <w:multiLevelType w:val="hybridMultilevel"/>
    <w:tmpl w:val="D2886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0A16D4"/>
    <w:multiLevelType w:val="multilevel"/>
    <w:tmpl w:val="02364D62"/>
    <w:numStyleLink w:val="List1"/>
  </w:abstractNum>
  <w:abstractNum w:abstractNumId="15" w15:restartNumberingAfterBreak="0">
    <w:nsid w:val="0B07433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A017C6"/>
    <w:multiLevelType w:val="hybridMultilevel"/>
    <w:tmpl w:val="5930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070719"/>
    <w:multiLevelType w:val="hybridMultilevel"/>
    <w:tmpl w:val="E4EA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740364B"/>
    <w:multiLevelType w:val="hybridMultilevel"/>
    <w:tmpl w:val="4CC4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A97259"/>
    <w:multiLevelType w:val="multilevel"/>
    <w:tmpl w:val="C0DC3C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1D1F7666"/>
    <w:multiLevelType w:val="hybridMultilevel"/>
    <w:tmpl w:val="0EAA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FBA4A16"/>
    <w:multiLevelType w:val="hybridMultilevel"/>
    <w:tmpl w:val="69404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A954B7"/>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F2525F"/>
    <w:multiLevelType w:val="multilevel"/>
    <w:tmpl w:val="008C5ADE"/>
    <w:numStyleLink w:val="Style3"/>
  </w:abstractNum>
  <w:abstractNum w:abstractNumId="32" w15:restartNumberingAfterBreak="0">
    <w:nsid w:val="2EA35AC8"/>
    <w:multiLevelType w:val="hybridMultilevel"/>
    <w:tmpl w:val="851C1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8F4665"/>
    <w:multiLevelType w:val="hybridMultilevel"/>
    <w:tmpl w:val="A98A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3F54E2"/>
    <w:multiLevelType w:val="hybridMultilevel"/>
    <w:tmpl w:val="30EE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2" w15:restartNumberingAfterBreak="0">
    <w:nsid w:val="43BF31E4"/>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862DC"/>
    <w:multiLevelType w:val="hybridMultilevel"/>
    <w:tmpl w:val="BDE45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8A0E4C"/>
    <w:multiLevelType w:val="hybridMultilevel"/>
    <w:tmpl w:val="97D8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53" w15:restartNumberingAfterBreak="0">
    <w:nsid w:val="63476F86"/>
    <w:multiLevelType w:val="hybridMultilevel"/>
    <w:tmpl w:val="6A4C4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324DD9"/>
    <w:multiLevelType w:val="hybridMultilevel"/>
    <w:tmpl w:val="1F02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15:restartNumberingAfterBreak="0">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C151BC"/>
    <w:multiLevelType w:val="hybridMultilevel"/>
    <w:tmpl w:val="B0FC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2"/>
  </w:num>
  <w:num w:numId="3">
    <w:abstractNumId w:val="19"/>
  </w:num>
  <w:num w:numId="4">
    <w:abstractNumId w:val="60"/>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2"/>
  </w:num>
  <w:num w:numId="14">
    <w:abstractNumId w:val="34"/>
  </w:num>
  <w:num w:numId="15">
    <w:abstractNumId w:val="62"/>
  </w:num>
  <w:num w:numId="16">
    <w:abstractNumId w:val="28"/>
  </w:num>
  <w:num w:numId="17">
    <w:abstractNumId w:val="14"/>
  </w:num>
  <w:num w:numId="18">
    <w:abstractNumId w:val="12"/>
  </w:num>
  <w:num w:numId="19">
    <w:abstractNumId w:val="61"/>
  </w:num>
  <w:num w:numId="20">
    <w:abstractNumId w:val="59"/>
  </w:num>
  <w:num w:numId="21">
    <w:abstractNumId w:val="55"/>
  </w:num>
  <w:num w:numId="22">
    <w:abstractNumId w:val="3"/>
  </w:num>
  <w:num w:numId="23">
    <w:abstractNumId w:val="33"/>
  </w:num>
  <w:num w:numId="24">
    <w:abstractNumId w:val="63"/>
  </w:num>
  <w:num w:numId="25">
    <w:abstractNumId w:val="58"/>
  </w:num>
  <w:num w:numId="26">
    <w:abstractNumId w:val="41"/>
  </w:num>
  <w:num w:numId="27">
    <w:abstractNumId w:val="64"/>
  </w:num>
  <w:num w:numId="28">
    <w:abstractNumId w:val="18"/>
  </w:num>
  <w:num w:numId="29">
    <w:abstractNumId w:val="24"/>
  </w:num>
  <w:num w:numId="30">
    <w:abstractNumId w:val="36"/>
  </w:num>
  <w:num w:numId="31">
    <w:abstractNumId w:val="31"/>
  </w:num>
  <w:num w:numId="32">
    <w:abstractNumId w:val="49"/>
  </w:num>
  <w:num w:numId="33">
    <w:abstractNumId w:val="65"/>
  </w:num>
  <w:num w:numId="34">
    <w:abstractNumId w:val="53"/>
  </w:num>
  <w:num w:numId="35">
    <w:abstractNumId w:val="51"/>
  </w:num>
  <w:num w:numId="36">
    <w:abstractNumId w:val="48"/>
  </w:num>
  <w:num w:numId="37">
    <w:abstractNumId w:val="47"/>
  </w:num>
  <w:num w:numId="38">
    <w:abstractNumId w:val="39"/>
  </w:num>
  <w:num w:numId="39">
    <w:abstractNumId w:val="57"/>
  </w:num>
  <w:num w:numId="40">
    <w:abstractNumId w:val="42"/>
  </w:num>
  <w:num w:numId="41">
    <w:abstractNumId w:val="35"/>
  </w:num>
  <w:num w:numId="42">
    <w:abstractNumId w:val="44"/>
  </w:num>
  <w:num w:numId="43">
    <w:abstractNumId w:val="29"/>
  </w:num>
  <w:num w:numId="44">
    <w:abstractNumId w:val="43"/>
  </w:num>
  <w:num w:numId="45">
    <w:abstractNumId w:val="45"/>
  </w:num>
  <w:num w:numId="46">
    <w:abstractNumId w:val="50"/>
  </w:num>
  <w:num w:numId="47">
    <w:abstractNumId w:val="54"/>
  </w:num>
  <w:num w:numId="48">
    <w:abstractNumId w:val="68"/>
  </w:num>
  <w:num w:numId="49">
    <w:abstractNumId w:val="25"/>
  </w:num>
  <w:num w:numId="50">
    <w:abstractNumId w:val="30"/>
  </w:num>
  <w:num w:numId="51">
    <w:abstractNumId w:val="21"/>
  </w:num>
  <w:num w:numId="52">
    <w:abstractNumId w:val="10"/>
  </w:num>
  <w:num w:numId="53">
    <w:abstractNumId w:val="27"/>
  </w:num>
  <w:num w:numId="54">
    <w:abstractNumId w:val="40"/>
  </w:num>
  <w:num w:numId="55">
    <w:abstractNumId w:val="67"/>
  </w:num>
  <w:num w:numId="56">
    <w:abstractNumId w:val="11"/>
  </w:num>
  <w:num w:numId="57">
    <w:abstractNumId w:val="56"/>
  </w:num>
  <w:num w:numId="58">
    <w:abstractNumId w:val="23"/>
  </w:num>
  <w:num w:numId="59">
    <w:abstractNumId w:val="16"/>
  </w:num>
  <w:num w:numId="60">
    <w:abstractNumId w:val="20"/>
  </w:num>
  <w:num w:numId="61">
    <w:abstractNumId w:val="17"/>
  </w:num>
  <w:num w:numId="62">
    <w:abstractNumId w:val="13"/>
  </w:num>
  <w:num w:numId="63">
    <w:abstractNumId w:val="46"/>
  </w:num>
  <w:num w:numId="64">
    <w:abstractNumId w:val="66"/>
  </w:num>
  <w:num w:numId="65">
    <w:abstractNumId w:val="37"/>
  </w:num>
  <w:num w:numId="66">
    <w:abstractNumId w:val="38"/>
  </w:num>
  <w:num w:numId="67">
    <w:abstractNumId w:val="32"/>
  </w:num>
  <w:num w:numId="68">
    <w:abstractNumId w:val="15"/>
  </w:num>
  <w:num w:numId="69">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38AA"/>
    <w:rsid w:val="00006C5E"/>
    <w:rsid w:val="000070C0"/>
    <w:rsid w:val="0001091B"/>
    <w:rsid w:val="00011BBD"/>
    <w:rsid w:val="00012065"/>
    <w:rsid w:val="000125D5"/>
    <w:rsid w:val="00015418"/>
    <w:rsid w:val="000165C2"/>
    <w:rsid w:val="000228FD"/>
    <w:rsid w:val="0002381C"/>
    <w:rsid w:val="0002440A"/>
    <w:rsid w:val="00025BC6"/>
    <w:rsid w:val="00027470"/>
    <w:rsid w:val="00033139"/>
    <w:rsid w:val="0003318C"/>
    <w:rsid w:val="0003495A"/>
    <w:rsid w:val="00034BA5"/>
    <w:rsid w:val="00035DDE"/>
    <w:rsid w:val="0003684B"/>
    <w:rsid w:val="0003695F"/>
    <w:rsid w:val="00036FF6"/>
    <w:rsid w:val="00042038"/>
    <w:rsid w:val="00042B3B"/>
    <w:rsid w:val="000430CE"/>
    <w:rsid w:val="000446B6"/>
    <w:rsid w:val="000447F2"/>
    <w:rsid w:val="00050797"/>
    <w:rsid w:val="00054AA5"/>
    <w:rsid w:val="000560F1"/>
    <w:rsid w:val="000564E7"/>
    <w:rsid w:val="000570BE"/>
    <w:rsid w:val="000605C6"/>
    <w:rsid w:val="000609AB"/>
    <w:rsid w:val="00060A77"/>
    <w:rsid w:val="000615D7"/>
    <w:rsid w:val="00061C11"/>
    <w:rsid w:val="0006203A"/>
    <w:rsid w:val="00062103"/>
    <w:rsid w:val="00062751"/>
    <w:rsid w:val="00064574"/>
    <w:rsid w:val="00064CF5"/>
    <w:rsid w:val="00067498"/>
    <w:rsid w:val="000708B4"/>
    <w:rsid w:val="00072665"/>
    <w:rsid w:val="000727FB"/>
    <w:rsid w:val="000762ED"/>
    <w:rsid w:val="0007689F"/>
    <w:rsid w:val="0007733A"/>
    <w:rsid w:val="00077738"/>
    <w:rsid w:val="0008103F"/>
    <w:rsid w:val="0008142B"/>
    <w:rsid w:val="00081734"/>
    <w:rsid w:val="0008200E"/>
    <w:rsid w:val="000839ED"/>
    <w:rsid w:val="00084E59"/>
    <w:rsid w:val="000850D5"/>
    <w:rsid w:val="00086438"/>
    <w:rsid w:val="000873EF"/>
    <w:rsid w:val="000947E1"/>
    <w:rsid w:val="00094AEC"/>
    <w:rsid w:val="0009600C"/>
    <w:rsid w:val="000A09CE"/>
    <w:rsid w:val="000A1684"/>
    <w:rsid w:val="000A2B51"/>
    <w:rsid w:val="000A4074"/>
    <w:rsid w:val="000A48F5"/>
    <w:rsid w:val="000A5B22"/>
    <w:rsid w:val="000A651D"/>
    <w:rsid w:val="000A678C"/>
    <w:rsid w:val="000B00EF"/>
    <w:rsid w:val="000B34EA"/>
    <w:rsid w:val="000B419E"/>
    <w:rsid w:val="000B7120"/>
    <w:rsid w:val="000B7CD0"/>
    <w:rsid w:val="000C37AC"/>
    <w:rsid w:val="000C6CE8"/>
    <w:rsid w:val="000C759F"/>
    <w:rsid w:val="000C7704"/>
    <w:rsid w:val="000C7CC9"/>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1647"/>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2747D"/>
    <w:rsid w:val="0013198F"/>
    <w:rsid w:val="00131FB9"/>
    <w:rsid w:val="00132154"/>
    <w:rsid w:val="00132E97"/>
    <w:rsid w:val="00133F41"/>
    <w:rsid w:val="00134F1E"/>
    <w:rsid w:val="00136306"/>
    <w:rsid w:val="0013689F"/>
    <w:rsid w:val="00136B00"/>
    <w:rsid w:val="00136C59"/>
    <w:rsid w:val="00136E8B"/>
    <w:rsid w:val="0014101A"/>
    <w:rsid w:val="001443E0"/>
    <w:rsid w:val="001448FF"/>
    <w:rsid w:val="001478A6"/>
    <w:rsid w:val="00150FAD"/>
    <w:rsid w:val="00151998"/>
    <w:rsid w:val="0015255D"/>
    <w:rsid w:val="00152E5B"/>
    <w:rsid w:val="0015502B"/>
    <w:rsid w:val="0015735E"/>
    <w:rsid w:val="00161E54"/>
    <w:rsid w:val="00162B89"/>
    <w:rsid w:val="001653A4"/>
    <w:rsid w:val="00166687"/>
    <w:rsid w:val="00166A9C"/>
    <w:rsid w:val="0016735B"/>
    <w:rsid w:val="00170E59"/>
    <w:rsid w:val="00171560"/>
    <w:rsid w:val="00173BD3"/>
    <w:rsid w:val="00173EC8"/>
    <w:rsid w:val="00175AD0"/>
    <w:rsid w:val="001766A9"/>
    <w:rsid w:val="00176BE9"/>
    <w:rsid w:val="0017789E"/>
    <w:rsid w:val="001779EE"/>
    <w:rsid w:val="00183CBF"/>
    <w:rsid w:val="001864DD"/>
    <w:rsid w:val="00186645"/>
    <w:rsid w:val="00187FEC"/>
    <w:rsid w:val="0019046D"/>
    <w:rsid w:val="00191782"/>
    <w:rsid w:val="00191F60"/>
    <w:rsid w:val="00195189"/>
    <w:rsid w:val="00195B91"/>
    <w:rsid w:val="001968E2"/>
    <w:rsid w:val="00196A42"/>
    <w:rsid w:val="001972E9"/>
    <w:rsid w:val="001A083A"/>
    <w:rsid w:val="001A2983"/>
    <w:rsid w:val="001A37FC"/>
    <w:rsid w:val="001A40DE"/>
    <w:rsid w:val="001A473F"/>
    <w:rsid w:val="001A47AB"/>
    <w:rsid w:val="001A4A58"/>
    <w:rsid w:val="001A747E"/>
    <w:rsid w:val="001A75DB"/>
    <w:rsid w:val="001B1492"/>
    <w:rsid w:val="001B21DA"/>
    <w:rsid w:val="001B2423"/>
    <w:rsid w:val="001B2659"/>
    <w:rsid w:val="001B5B36"/>
    <w:rsid w:val="001B77A6"/>
    <w:rsid w:val="001C0C74"/>
    <w:rsid w:val="001C0CDF"/>
    <w:rsid w:val="001C3436"/>
    <w:rsid w:val="001C6CEB"/>
    <w:rsid w:val="001D2004"/>
    <w:rsid w:val="001D5846"/>
    <w:rsid w:val="001D7656"/>
    <w:rsid w:val="001E06A7"/>
    <w:rsid w:val="001E1996"/>
    <w:rsid w:val="001E26F2"/>
    <w:rsid w:val="001E31D6"/>
    <w:rsid w:val="001E4D2A"/>
    <w:rsid w:val="001E7498"/>
    <w:rsid w:val="001F078E"/>
    <w:rsid w:val="001F0DF9"/>
    <w:rsid w:val="001F29BD"/>
    <w:rsid w:val="001F5E80"/>
    <w:rsid w:val="001F6715"/>
    <w:rsid w:val="001F6BD3"/>
    <w:rsid w:val="001F6D0E"/>
    <w:rsid w:val="001F7023"/>
    <w:rsid w:val="002041F0"/>
    <w:rsid w:val="002048B1"/>
    <w:rsid w:val="00204AAE"/>
    <w:rsid w:val="00205933"/>
    <w:rsid w:val="002104FE"/>
    <w:rsid w:val="00210AE3"/>
    <w:rsid w:val="00210E72"/>
    <w:rsid w:val="00211BEF"/>
    <w:rsid w:val="002125D5"/>
    <w:rsid w:val="00213723"/>
    <w:rsid w:val="00214E73"/>
    <w:rsid w:val="002156A3"/>
    <w:rsid w:val="00220B37"/>
    <w:rsid w:val="002216FD"/>
    <w:rsid w:val="00222265"/>
    <w:rsid w:val="00224604"/>
    <w:rsid w:val="002274B9"/>
    <w:rsid w:val="00227EC1"/>
    <w:rsid w:val="002324C7"/>
    <w:rsid w:val="002335EC"/>
    <w:rsid w:val="002348A3"/>
    <w:rsid w:val="0024299A"/>
    <w:rsid w:val="00243861"/>
    <w:rsid w:val="0024658B"/>
    <w:rsid w:val="00247E06"/>
    <w:rsid w:val="0025004E"/>
    <w:rsid w:val="00250797"/>
    <w:rsid w:val="002516BA"/>
    <w:rsid w:val="00252C3E"/>
    <w:rsid w:val="00254965"/>
    <w:rsid w:val="00255C9A"/>
    <w:rsid w:val="0025627D"/>
    <w:rsid w:val="00262CE5"/>
    <w:rsid w:val="002634A4"/>
    <w:rsid w:val="00263887"/>
    <w:rsid w:val="00263A77"/>
    <w:rsid w:val="00264FFA"/>
    <w:rsid w:val="00266A88"/>
    <w:rsid w:val="00271E1F"/>
    <w:rsid w:val="00273451"/>
    <w:rsid w:val="00274268"/>
    <w:rsid w:val="002743F7"/>
    <w:rsid w:val="00274F69"/>
    <w:rsid w:val="00277388"/>
    <w:rsid w:val="0027760E"/>
    <w:rsid w:val="00281049"/>
    <w:rsid w:val="00281E52"/>
    <w:rsid w:val="002851D7"/>
    <w:rsid w:val="002854FA"/>
    <w:rsid w:val="002860B5"/>
    <w:rsid w:val="002865A0"/>
    <w:rsid w:val="00286CCE"/>
    <w:rsid w:val="002873D8"/>
    <w:rsid w:val="00287821"/>
    <w:rsid w:val="002909C7"/>
    <w:rsid w:val="00291323"/>
    <w:rsid w:val="00296835"/>
    <w:rsid w:val="00296F00"/>
    <w:rsid w:val="002A00BD"/>
    <w:rsid w:val="002A08E5"/>
    <w:rsid w:val="002A14D4"/>
    <w:rsid w:val="002A205A"/>
    <w:rsid w:val="002A527E"/>
    <w:rsid w:val="002A5D3B"/>
    <w:rsid w:val="002B0E77"/>
    <w:rsid w:val="002B162D"/>
    <w:rsid w:val="002B40F1"/>
    <w:rsid w:val="002B4216"/>
    <w:rsid w:val="002B674F"/>
    <w:rsid w:val="002B6AA1"/>
    <w:rsid w:val="002C0E47"/>
    <w:rsid w:val="002C30CF"/>
    <w:rsid w:val="002C3157"/>
    <w:rsid w:val="002C4C19"/>
    <w:rsid w:val="002D0567"/>
    <w:rsid w:val="002D1BA1"/>
    <w:rsid w:val="002D2519"/>
    <w:rsid w:val="002D5C35"/>
    <w:rsid w:val="002D6520"/>
    <w:rsid w:val="002E11C4"/>
    <w:rsid w:val="002E1297"/>
    <w:rsid w:val="002E600B"/>
    <w:rsid w:val="002E601B"/>
    <w:rsid w:val="002E71D8"/>
    <w:rsid w:val="002E73BC"/>
    <w:rsid w:val="002F016D"/>
    <w:rsid w:val="002F48A8"/>
    <w:rsid w:val="002F6345"/>
    <w:rsid w:val="003009CA"/>
    <w:rsid w:val="003034ED"/>
    <w:rsid w:val="00305EB5"/>
    <w:rsid w:val="003069B6"/>
    <w:rsid w:val="003073B5"/>
    <w:rsid w:val="00310211"/>
    <w:rsid w:val="0031023E"/>
    <w:rsid w:val="00310DAE"/>
    <w:rsid w:val="003111A4"/>
    <w:rsid w:val="00311598"/>
    <w:rsid w:val="00313719"/>
    <w:rsid w:val="003142EF"/>
    <w:rsid w:val="003146F0"/>
    <w:rsid w:val="00317735"/>
    <w:rsid w:val="00321DA4"/>
    <w:rsid w:val="00322429"/>
    <w:rsid w:val="00322532"/>
    <w:rsid w:val="003226A0"/>
    <w:rsid w:val="00322C4C"/>
    <w:rsid w:val="00325A9A"/>
    <w:rsid w:val="00326AA3"/>
    <w:rsid w:val="003305B0"/>
    <w:rsid w:val="00330D8B"/>
    <w:rsid w:val="00333DE9"/>
    <w:rsid w:val="00334008"/>
    <w:rsid w:val="00334F07"/>
    <w:rsid w:val="00334FDD"/>
    <w:rsid w:val="003376D8"/>
    <w:rsid w:val="00337B89"/>
    <w:rsid w:val="00340740"/>
    <w:rsid w:val="00342664"/>
    <w:rsid w:val="003431D5"/>
    <w:rsid w:val="00344E51"/>
    <w:rsid w:val="003470BD"/>
    <w:rsid w:val="003471FC"/>
    <w:rsid w:val="00347207"/>
    <w:rsid w:val="00352914"/>
    <w:rsid w:val="00352F65"/>
    <w:rsid w:val="003557BD"/>
    <w:rsid w:val="0035633C"/>
    <w:rsid w:val="0035666E"/>
    <w:rsid w:val="003566C3"/>
    <w:rsid w:val="00357772"/>
    <w:rsid w:val="00360CE2"/>
    <w:rsid w:val="00361D75"/>
    <w:rsid w:val="003625AC"/>
    <w:rsid w:val="003626EC"/>
    <w:rsid w:val="00363F8F"/>
    <w:rsid w:val="00366347"/>
    <w:rsid w:val="00366846"/>
    <w:rsid w:val="0037170C"/>
    <w:rsid w:val="0037576F"/>
    <w:rsid w:val="003779F7"/>
    <w:rsid w:val="00377B17"/>
    <w:rsid w:val="00380F71"/>
    <w:rsid w:val="00381A24"/>
    <w:rsid w:val="00381CBE"/>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3A3F"/>
    <w:rsid w:val="003C4F4A"/>
    <w:rsid w:val="003C75A7"/>
    <w:rsid w:val="003C7AAA"/>
    <w:rsid w:val="003D083F"/>
    <w:rsid w:val="003D0C5D"/>
    <w:rsid w:val="003D400C"/>
    <w:rsid w:val="003D4EF1"/>
    <w:rsid w:val="003D504A"/>
    <w:rsid w:val="003D74C1"/>
    <w:rsid w:val="003E4160"/>
    <w:rsid w:val="003E4D15"/>
    <w:rsid w:val="003E6C9E"/>
    <w:rsid w:val="003F0363"/>
    <w:rsid w:val="003F14D8"/>
    <w:rsid w:val="003F4877"/>
    <w:rsid w:val="003F49F0"/>
    <w:rsid w:val="003F6167"/>
    <w:rsid w:val="00400E65"/>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035C"/>
    <w:rsid w:val="004411B4"/>
    <w:rsid w:val="00443A9C"/>
    <w:rsid w:val="00445650"/>
    <w:rsid w:val="004458A3"/>
    <w:rsid w:val="00450514"/>
    <w:rsid w:val="00450651"/>
    <w:rsid w:val="004506E7"/>
    <w:rsid w:val="004541B2"/>
    <w:rsid w:val="004546C8"/>
    <w:rsid w:val="00454F79"/>
    <w:rsid w:val="004603CD"/>
    <w:rsid w:val="00460FC2"/>
    <w:rsid w:val="004630CF"/>
    <w:rsid w:val="0046682D"/>
    <w:rsid w:val="00470A99"/>
    <w:rsid w:val="00477B0A"/>
    <w:rsid w:val="0048064A"/>
    <w:rsid w:val="00481363"/>
    <w:rsid w:val="00485E60"/>
    <w:rsid w:val="004911D3"/>
    <w:rsid w:val="00492FF6"/>
    <w:rsid w:val="00493C5C"/>
    <w:rsid w:val="00494670"/>
    <w:rsid w:val="0049677E"/>
    <w:rsid w:val="004A218B"/>
    <w:rsid w:val="004A24EC"/>
    <w:rsid w:val="004A26FF"/>
    <w:rsid w:val="004A389E"/>
    <w:rsid w:val="004A5ACC"/>
    <w:rsid w:val="004A5DA4"/>
    <w:rsid w:val="004B0153"/>
    <w:rsid w:val="004B1BFE"/>
    <w:rsid w:val="004B3D65"/>
    <w:rsid w:val="004B44BF"/>
    <w:rsid w:val="004B4BE7"/>
    <w:rsid w:val="004B515C"/>
    <w:rsid w:val="004B647E"/>
    <w:rsid w:val="004B792D"/>
    <w:rsid w:val="004B7C68"/>
    <w:rsid w:val="004C3365"/>
    <w:rsid w:val="004C471D"/>
    <w:rsid w:val="004C5852"/>
    <w:rsid w:val="004C622C"/>
    <w:rsid w:val="004C63CB"/>
    <w:rsid w:val="004D2422"/>
    <w:rsid w:val="004D3EFB"/>
    <w:rsid w:val="004D4BEA"/>
    <w:rsid w:val="004D5409"/>
    <w:rsid w:val="004D6A65"/>
    <w:rsid w:val="004D707C"/>
    <w:rsid w:val="004E08F5"/>
    <w:rsid w:val="004E0BA4"/>
    <w:rsid w:val="004E3079"/>
    <w:rsid w:val="004E5964"/>
    <w:rsid w:val="004E6976"/>
    <w:rsid w:val="004E7246"/>
    <w:rsid w:val="004E73E1"/>
    <w:rsid w:val="004E78D9"/>
    <w:rsid w:val="004F1499"/>
    <w:rsid w:val="004F3170"/>
    <w:rsid w:val="004F611A"/>
    <w:rsid w:val="004F6842"/>
    <w:rsid w:val="004F7C1D"/>
    <w:rsid w:val="005004AF"/>
    <w:rsid w:val="0050573D"/>
    <w:rsid w:val="00514887"/>
    <w:rsid w:val="005161A7"/>
    <w:rsid w:val="00520B78"/>
    <w:rsid w:val="00520DF2"/>
    <w:rsid w:val="00520E64"/>
    <w:rsid w:val="00520F2D"/>
    <w:rsid w:val="00523B4A"/>
    <w:rsid w:val="00523C4C"/>
    <w:rsid w:val="00523F52"/>
    <w:rsid w:val="0052444D"/>
    <w:rsid w:val="005254D0"/>
    <w:rsid w:val="005259D4"/>
    <w:rsid w:val="00526602"/>
    <w:rsid w:val="00526CB1"/>
    <w:rsid w:val="005318EC"/>
    <w:rsid w:val="0053204A"/>
    <w:rsid w:val="00533E05"/>
    <w:rsid w:val="00535C82"/>
    <w:rsid w:val="005364B6"/>
    <w:rsid w:val="00536BDA"/>
    <w:rsid w:val="00537245"/>
    <w:rsid w:val="005375E5"/>
    <w:rsid w:val="00540CF7"/>
    <w:rsid w:val="00543213"/>
    <w:rsid w:val="005449BC"/>
    <w:rsid w:val="00546141"/>
    <w:rsid w:val="00546982"/>
    <w:rsid w:val="00547187"/>
    <w:rsid w:val="00547DDE"/>
    <w:rsid w:val="0055069A"/>
    <w:rsid w:val="005519A9"/>
    <w:rsid w:val="00551E28"/>
    <w:rsid w:val="00553081"/>
    <w:rsid w:val="00555352"/>
    <w:rsid w:val="00555A94"/>
    <w:rsid w:val="00556AD5"/>
    <w:rsid w:val="00556C71"/>
    <w:rsid w:val="00556F37"/>
    <w:rsid w:val="00557100"/>
    <w:rsid w:val="00557E80"/>
    <w:rsid w:val="00572587"/>
    <w:rsid w:val="0057352F"/>
    <w:rsid w:val="005737BB"/>
    <w:rsid w:val="00577757"/>
    <w:rsid w:val="00580CB1"/>
    <w:rsid w:val="00582A0A"/>
    <w:rsid w:val="00582E63"/>
    <w:rsid w:val="005834A4"/>
    <w:rsid w:val="00586346"/>
    <w:rsid w:val="00587B4A"/>
    <w:rsid w:val="00590344"/>
    <w:rsid w:val="00590593"/>
    <w:rsid w:val="005907C2"/>
    <w:rsid w:val="0059275B"/>
    <w:rsid w:val="00593E93"/>
    <w:rsid w:val="00595EFE"/>
    <w:rsid w:val="005960C4"/>
    <w:rsid w:val="0059686B"/>
    <w:rsid w:val="00596B37"/>
    <w:rsid w:val="005A0C99"/>
    <w:rsid w:val="005A1890"/>
    <w:rsid w:val="005A665F"/>
    <w:rsid w:val="005B06E7"/>
    <w:rsid w:val="005B0707"/>
    <w:rsid w:val="005B3622"/>
    <w:rsid w:val="005B3804"/>
    <w:rsid w:val="005B40EA"/>
    <w:rsid w:val="005C0B06"/>
    <w:rsid w:val="005C0D07"/>
    <w:rsid w:val="005C492D"/>
    <w:rsid w:val="005C5731"/>
    <w:rsid w:val="005C6454"/>
    <w:rsid w:val="005D0BDC"/>
    <w:rsid w:val="005D103B"/>
    <w:rsid w:val="005D1C73"/>
    <w:rsid w:val="005D6FC4"/>
    <w:rsid w:val="005D78A3"/>
    <w:rsid w:val="005E07FA"/>
    <w:rsid w:val="005E0AE2"/>
    <w:rsid w:val="005E4BA9"/>
    <w:rsid w:val="005E71C4"/>
    <w:rsid w:val="005F2189"/>
    <w:rsid w:val="005F2668"/>
    <w:rsid w:val="005F40BF"/>
    <w:rsid w:val="005F467C"/>
    <w:rsid w:val="005F58C0"/>
    <w:rsid w:val="005F65BC"/>
    <w:rsid w:val="005F7727"/>
    <w:rsid w:val="005F7A7A"/>
    <w:rsid w:val="00600228"/>
    <w:rsid w:val="00600E03"/>
    <w:rsid w:val="00600F4A"/>
    <w:rsid w:val="00601011"/>
    <w:rsid w:val="00601899"/>
    <w:rsid w:val="006027BE"/>
    <w:rsid w:val="006037B3"/>
    <w:rsid w:val="006037D0"/>
    <w:rsid w:val="006065D2"/>
    <w:rsid w:val="00606CF3"/>
    <w:rsid w:val="00607D55"/>
    <w:rsid w:val="0061257D"/>
    <w:rsid w:val="00612719"/>
    <w:rsid w:val="00612EE4"/>
    <w:rsid w:val="006141AB"/>
    <w:rsid w:val="00615015"/>
    <w:rsid w:val="0061526A"/>
    <w:rsid w:val="00617841"/>
    <w:rsid w:val="00617CAB"/>
    <w:rsid w:val="00617D22"/>
    <w:rsid w:val="00620677"/>
    <w:rsid w:val="00621031"/>
    <w:rsid w:val="00621980"/>
    <w:rsid w:val="0062229F"/>
    <w:rsid w:val="006222FE"/>
    <w:rsid w:val="006231CA"/>
    <w:rsid w:val="00626133"/>
    <w:rsid w:val="00626E85"/>
    <w:rsid w:val="00626F64"/>
    <w:rsid w:val="00630C59"/>
    <w:rsid w:val="00634408"/>
    <w:rsid w:val="006414E5"/>
    <w:rsid w:val="006415BB"/>
    <w:rsid w:val="0064263A"/>
    <w:rsid w:val="0064296E"/>
    <w:rsid w:val="00643CAE"/>
    <w:rsid w:val="006456C2"/>
    <w:rsid w:val="00645D22"/>
    <w:rsid w:val="00650A5D"/>
    <w:rsid w:val="006521BA"/>
    <w:rsid w:val="00655015"/>
    <w:rsid w:val="0065574F"/>
    <w:rsid w:val="00660A55"/>
    <w:rsid w:val="00661483"/>
    <w:rsid w:val="00661B8B"/>
    <w:rsid w:val="0066428E"/>
    <w:rsid w:val="006649A5"/>
    <w:rsid w:val="00664F47"/>
    <w:rsid w:val="0067029F"/>
    <w:rsid w:val="00672539"/>
    <w:rsid w:val="0067387C"/>
    <w:rsid w:val="00674F7C"/>
    <w:rsid w:val="00676CA7"/>
    <w:rsid w:val="0067720A"/>
    <w:rsid w:val="006800F8"/>
    <w:rsid w:val="00680F3F"/>
    <w:rsid w:val="0068112E"/>
    <w:rsid w:val="00683B1E"/>
    <w:rsid w:val="00686538"/>
    <w:rsid w:val="00686B70"/>
    <w:rsid w:val="006911AD"/>
    <w:rsid w:val="00696F40"/>
    <w:rsid w:val="0069778F"/>
    <w:rsid w:val="006A0D4A"/>
    <w:rsid w:val="006A1FBF"/>
    <w:rsid w:val="006A3BFF"/>
    <w:rsid w:val="006A4AC5"/>
    <w:rsid w:val="006A4FA9"/>
    <w:rsid w:val="006A6700"/>
    <w:rsid w:val="006B1F22"/>
    <w:rsid w:val="006B2049"/>
    <w:rsid w:val="006B2068"/>
    <w:rsid w:val="006B30B0"/>
    <w:rsid w:val="006B40ED"/>
    <w:rsid w:val="006B5329"/>
    <w:rsid w:val="006B567C"/>
    <w:rsid w:val="006B595B"/>
    <w:rsid w:val="006B64F8"/>
    <w:rsid w:val="006C1F72"/>
    <w:rsid w:val="006C561A"/>
    <w:rsid w:val="006C583D"/>
    <w:rsid w:val="006C7867"/>
    <w:rsid w:val="006D038E"/>
    <w:rsid w:val="006D130B"/>
    <w:rsid w:val="006D190C"/>
    <w:rsid w:val="006D1D0B"/>
    <w:rsid w:val="006E1D19"/>
    <w:rsid w:val="006E26A5"/>
    <w:rsid w:val="006E29DF"/>
    <w:rsid w:val="006E440F"/>
    <w:rsid w:val="006E5C3C"/>
    <w:rsid w:val="006F05B6"/>
    <w:rsid w:val="006F32CC"/>
    <w:rsid w:val="006F47F5"/>
    <w:rsid w:val="006F4EFF"/>
    <w:rsid w:val="006F4F6C"/>
    <w:rsid w:val="006F600A"/>
    <w:rsid w:val="006F6C84"/>
    <w:rsid w:val="006F6DCB"/>
    <w:rsid w:val="006F6F15"/>
    <w:rsid w:val="00703588"/>
    <w:rsid w:val="00704272"/>
    <w:rsid w:val="00704EA0"/>
    <w:rsid w:val="00706C6B"/>
    <w:rsid w:val="00706EA0"/>
    <w:rsid w:val="00710AA7"/>
    <w:rsid w:val="00711E81"/>
    <w:rsid w:val="0071269F"/>
    <w:rsid w:val="007132B7"/>
    <w:rsid w:val="00713AE8"/>
    <w:rsid w:val="007146DA"/>
    <w:rsid w:val="007150AF"/>
    <w:rsid w:val="00716241"/>
    <w:rsid w:val="007200AF"/>
    <w:rsid w:val="00721207"/>
    <w:rsid w:val="00724563"/>
    <w:rsid w:val="00725944"/>
    <w:rsid w:val="00725A62"/>
    <w:rsid w:val="00726958"/>
    <w:rsid w:val="0073060D"/>
    <w:rsid w:val="00730AAF"/>
    <w:rsid w:val="00730E44"/>
    <w:rsid w:val="007350B6"/>
    <w:rsid w:val="00735120"/>
    <w:rsid w:val="0073535E"/>
    <w:rsid w:val="00737542"/>
    <w:rsid w:val="00737698"/>
    <w:rsid w:val="007418A2"/>
    <w:rsid w:val="0074321F"/>
    <w:rsid w:val="00743F5D"/>
    <w:rsid w:val="00744225"/>
    <w:rsid w:val="00744330"/>
    <w:rsid w:val="00746396"/>
    <w:rsid w:val="00747410"/>
    <w:rsid w:val="00747CC9"/>
    <w:rsid w:val="00750A78"/>
    <w:rsid w:val="007514C3"/>
    <w:rsid w:val="007539DA"/>
    <w:rsid w:val="00753C18"/>
    <w:rsid w:val="00754596"/>
    <w:rsid w:val="00754982"/>
    <w:rsid w:val="007557A2"/>
    <w:rsid w:val="00756CA5"/>
    <w:rsid w:val="0076004B"/>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50E3"/>
    <w:rsid w:val="00775E6D"/>
    <w:rsid w:val="0077662E"/>
    <w:rsid w:val="0077689A"/>
    <w:rsid w:val="00777BD4"/>
    <w:rsid w:val="007807A2"/>
    <w:rsid w:val="00781360"/>
    <w:rsid w:val="00781B75"/>
    <w:rsid w:val="00781E15"/>
    <w:rsid w:val="00782991"/>
    <w:rsid w:val="00785909"/>
    <w:rsid w:val="00786B4A"/>
    <w:rsid w:val="00786B66"/>
    <w:rsid w:val="00793303"/>
    <w:rsid w:val="00793684"/>
    <w:rsid w:val="00796FB5"/>
    <w:rsid w:val="007A3451"/>
    <w:rsid w:val="007A4793"/>
    <w:rsid w:val="007A548C"/>
    <w:rsid w:val="007A6209"/>
    <w:rsid w:val="007B00A7"/>
    <w:rsid w:val="007B4B80"/>
    <w:rsid w:val="007B5F79"/>
    <w:rsid w:val="007B6EA6"/>
    <w:rsid w:val="007B7C21"/>
    <w:rsid w:val="007C2893"/>
    <w:rsid w:val="007C2A3B"/>
    <w:rsid w:val="007C4472"/>
    <w:rsid w:val="007C7242"/>
    <w:rsid w:val="007D2207"/>
    <w:rsid w:val="007D2443"/>
    <w:rsid w:val="007D3673"/>
    <w:rsid w:val="007D3F67"/>
    <w:rsid w:val="007D403C"/>
    <w:rsid w:val="007E05AD"/>
    <w:rsid w:val="007E474E"/>
    <w:rsid w:val="007E4991"/>
    <w:rsid w:val="007E5333"/>
    <w:rsid w:val="007E5BD7"/>
    <w:rsid w:val="007F1D3C"/>
    <w:rsid w:val="00800EEB"/>
    <w:rsid w:val="008015A9"/>
    <w:rsid w:val="0080329C"/>
    <w:rsid w:val="00806D92"/>
    <w:rsid w:val="00810D12"/>
    <w:rsid w:val="008130EB"/>
    <w:rsid w:val="0081614F"/>
    <w:rsid w:val="008214DD"/>
    <w:rsid w:val="0082154E"/>
    <w:rsid w:val="00822EA1"/>
    <w:rsid w:val="00824FB5"/>
    <w:rsid w:val="00827085"/>
    <w:rsid w:val="0082713D"/>
    <w:rsid w:val="00832FD0"/>
    <w:rsid w:val="00836717"/>
    <w:rsid w:val="0083694D"/>
    <w:rsid w:val="0083768C"/>
    <w:rsid w:val="0083787D"/>
    <w:rsid w:val="00840184"/>
    <w:rsid w:val="0084165C"/>
    <w:rsid w:val="00845FB4"/>
    <w:rsid w:val="008503D8"/>
    <w:rsid w:val="008548FF"/>
    <w:rsid w:val="008554EE"/>
    <w:rsid w:val="008558A2"/>
    <w:rsid w:val="00856820"/>
    <w:rsid w:val="00860B65"/>
    <w:rsid w:val="00860C1A"/>
    <w:rsid w:val="00863969"/>
    <w:rsid w:val="00864A4F"/>
    <w:rsid w:val="00865124"/>
    <w:rsid w:val="00865331"/>
    <w:rsid w:val="008658F1"/>
    <w:rsid w:val="0086679E"/>
    <w:rsid w:val="00867766"/>
    <w:rsid w:val="00870F3F"/>
    <w:rsid w:val="00870FC8"/>
    <w:rsid w:val="0087112C"/>
    <w:rsid w:val="0087176B"/>
    <w:rsid w:val="00872655"/>
    <w:rsid w:val="00873375"/>
    <w:rsid w:val="0087387A"/>
    <w:rsid w:val="0087422F"/>
    <w:rsid w:val="0087471A"/>
    <w:rsid w:val="008747E0"/>
    <w:rsid w:val="00875CEF"/>
    <w:rsid w:val="0087668A"/>
    <w:rsid w:val="008817DF"/>
    <w:rsid w:val="00882079"/>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9E"/>
    <w:rsid w:val="008B0DC0"/>
    <w:rsid w:val="008B0FE0"/>
    <w:rsid w:val="008B53AC"/>
    <w:rsid w:val="008B7D5B"/>
    <w:rsid w:val="008B7FD5"/>
    <w:rsid w:val="008C28E0"/>
    <w:rsid w:val="008C59A1"/>
    <w:rsid w:val="008C5FA3"/>
    <w:rsid w:val="008C768F"/>
    <w:rsid w:val="008C7B9D"/>
    <w:rsid w:val="008D01CE"/>
    <w:rsid w:val="008D047B"/>
    <w:rsid w:val="008D2362"/>
    <w:rsid w:val="008D2CD6"/>
    <w:rsid w:val="008D67C4"/>
    <w:rsid w:val="008D72F6"/>
    <w:rsid w:val="008D7E44"/>
    <w:rsid w:val="008E10B7"/>
    <w:rsid w:val="008E1CBB"/>
    <w:rsid w:val="008E2339"/>
    <w:rsid w:val="008E2E66"/>
    <w:rsid w:val="008E3100"/>
    <w:rsid w:val="008F3705"/>
    <w:rsid w:val="008F43CD"/>
    <w:rsid w:val="008F4431"/>
    <w:rsid w:val="008F7F28"/>
    <w:rsid w:val="00902FE3"/>
    <w:rsid w:val="0090407F"/>
    <w:rsid w:val="009041FE"/>
    <w:rsid w:val="00910167"/>
    <w:rsid w:val="0091071F"/>
    <w:rsid w:val="00911728"/>
    <w:rsid w:val="00912716"/>
    <w:rsid w:val="00913C4B"/>
    <w:rsid w:val="00916F08"/>
    <w:rsid w:val="00921BFC"/>
    <w:rsid w:val="00921E32"/>
    <w:rsid w:val="00921F40"/>
    <w:rsid w:val="00922EB4"/>
    <w:rsid w:val="00923BC4"/>
    <w:rsid w:val="00924EA0"/>
    <w:rsid w:val="00927768"/>
    <w:rsid w:val="009309F7"/>
    <w:rsid w:val="009315BD"/>
    <w:rsid w:val="00932B0E"/>
    <w:rsid w:val="00942210"/>
    <w:rsid w:val="00943A8C"/>
    <w:rsid w:val="00943CEB"/>
    <w:rsid w:val="0094445E"/>
    <w:rsid w:val="00947F70"/>
    <w:rsid w:val="00950626"/>
    <w:rsid w:val="00953EFA"/>
    <w:rsid w:val="00954B3E"/>
    <w:rsid w:val="00954E51"/>
    <w:rsid w:val="009622F1"/>
    <w:rsid w:val="00963234"/>
    <w:rsid w:val="0096603E"/>
    <w:rsid w:val="0096635F"/>
    <w:rsid w:val="00966722"/>
    <w:rsid w:val="00972872"/>
    <w:rsid w:val="00974DCD"/>
    <w:rsid w:val="00974FBB"/>
    <w:rsid w:val="00975AF1"/>
    <w:rsid w:val="009766D6"/>
    <w:rsid w:val="00977201"/>
    <w:rsid w:val="00977BFB"/>
    <w:rsid w:val="00977E9C"/>
    <w:rsid w:val="00980724"/>
    <w:rsid w:val="00980C23"/>
    <w:rsid w:val="00981C70"/>
    <w:rsid w:val="00981CD2"/>
    <w:rsid w:val="00983CE3"/>
    <w:rsid w:val="00984C65"/>
    <w:rsid w:val="00985ADF"/>
    <w:rsid w:val="00985BD7"/>
    <w:rsid w:val="00990C3E"/>
    <w:rsid w:val="00990E31"/>
    <w:rsid w:val="00991979"/>
    <w:rsid w:val="00992FE9"/>
    <w:rsid w:val="0099312D"/>
    <w:rsid w:val="009939A1"/>
    <w:rsid w:val="00993DCC"/>
    <w:rsid w:val="00994CDA"/>
    <w:rsid w:val="009978FD"/>
    <w:rsid w:val="00997AC0"/>
    <w:rsid w:val="009A457D"/>
    <w:rsid w:val="009A5046"/>
    <w:rsid w:val="009A76E3"/>
    <w:rsid w:val="009B0429"/>
    <w:rsid w:val="009B2C61"/>
    <w:rsid w:val="009B46EC"/>
    <w:rsid w:val="009B49B2"/>
    <w:rsid w:val="009B79A1"/>
    <w:rsid w:val="009C1920"/>
    <w:rsid w:val="009C5E2D"/>
    <w:rsid w:val="009C636D"/>
    <w:rsid w:val="009C6A1A"/>
    <w:rsid w:val="009C7006"/>
    <w:rsid w:val="009C729E"/>
    <w:rsid w:val="009C7737"/>
    <w:rsid w:val="009D020B"/>
    <w:rsid w:val="009D0D22"/>
    <w:rsid w:val="009D11DB"/>
    <w:rsid w:val="009D2889"/>
    <w:rsid w:val="009D4ADE"/>
    <w:rsid w:val="009D52E8"/>
    <w:rsid w:val="009D5918"/>
    <w:rsid w:val="009D5A26"/>
    <w:rsid w:val="009D5A94"/>
    <w:rsid w:val="009D5ED6"/>
    <w:rsid w:val="009D7290"/>
    <w:rsid w:val="009E03CD"/>
    <w:rsid w:val="009E05C5"/>
    <w:rsid w:val="009E18C6"/>
    <w:rsid w:val="009E3E8B"/>
    <w:rsid w:val="009E4BD8"/>
    <w:rsid w:val="009E4FF1"/>
    <w:rsid w:val="009E5014"/>
    <w:rsid w:val="009E5839"/>
    <w:rsid w:val="009E6657"/>
    <w:rsid w:val="009E6F8D"/>
    <w:rsid w:val="009E7B3A"/>
    <w:rsid w:val="009F1747"/>
    <w:rsid w:val="009F1DA4"/>
    <w:rsid w:val="009F1DFD"/>
    <w:rsid w:val="009F2F7C"/>
    <w:rsid w:val="009F32EE"/>
    <w:rsid w:val="009F3936"/>
    <w:rsid w:val="009F467B"/>
    <w:rsid w:val="009F4702"/>
    <w:rsid w:val="009F5A6A"/>
    <w:rsid w:val="009F5ED2"/>
    <w:rsid w:val="009F6312"/>
    <w:rsid w:val="009F7054"/>
    <w:rsid w:val="009F7951"/>
    <w:rsid w:val="009F7A9D"/>
    <w:rsid w:val="00A01B8A"/>
    <w:rsid w:val="00A0269D"/>
    <w:rsid w:val="00A06000"/>
    <w:rsid w:val="00A06A32"/>
    <w:rsid w:val="00A077E9"/>
    <w:rsid w:val="00A07EAB"/>
    <w:rsid w:val="00A10050"/>
    <w:rsid w:val="00A102A1"/>
    <w:rsid w:val="00A10A42"/>
    <w:rsid w:val="00A13DA0"/>
    <w:rsid w:val="00A140BF"/>
    <w:rsid w:val="00A1439C"/>
    <w:rsid w:val="00A14415"/>
    <w:rsid w:val="00A16D54"/>
    <w:rsid w:val="00A21B4B"/>
    <w:rsid w:val="00A23B4C"/>
    <w:rsid w:val="00A242A0"/>
    <w:rsid w:val="00A251D1"/>
    <w:rsid w:val="00A26D02"/>
    <w:rsid w:val="00A30C28"/>
    <w:rsid w:val="00A30D62"/>
    <w:rsid w:val="00A3350A"/>
    <w:rsid w:val="00A338AD"/>
    <w:rsid w:val="00A339A6"/>
    <w:rsid w:val="00A349B9"/>
    <w:rsid w:val="00A3605D"/>
    <w:rsid w:val="00A41C4A"/>
    <w:rsid w:val="00A4446B"/>
    <w:rsid w:val="00A44E29"/>
    <w:rsid w:val="00A46434"/>
    <w:rsid w:val="00A473CF"/>
    <w:rsid w:val="00A4763D"/>
    <w:rsid w:val="00A47BDB"/>
    <w:rsid w:val="00A50154"/>
    <w:rsid w:val="00A51093"/>
    <w:rsid w:val="00A51416"/>
    <w:rsid w:val="00A5513D"/>
    <w:rsid w:val="00A57288"/>
    <w:rsid w:val="00A5761B"/>
    <w:rsid w:val="00A577B6"/>
    <w:rsid w:val="00A57D73"/>
    <w:rsid w:val="00A608A3"/>
    <w:rsid w:val="00A6145D"/>
    <w:rsid w:val="00A61555"/>
    <w:rsid w:val="00A616F0"/>
    <w:rsid w:val="00A62C99"/>
    <w:rsid w:val="00A63A58"/>
    <w:rsid w:val="00A66817"/>
    <w:rsid w:val="00A7053D"/>
    <w:rsid w:val="00A70DB8"/>
    <w:rsid w:val="00A71829"/>
    <w:rsid w:val="00A718BD"/>
    <w:rsid w:val="00A72482"/>
    <w:rsid w:val="00A77542"/>
    <w:rsid w:val="00A77B37"/>
    <w:rsid w:val="00A8202D"/>
    <w:rsid w:val="00A83657"/>
    <w:rsid w:val="00A83CA5"/>
    <w:rsid w:val="00A8449A"/>
    <w:rsid w:val="00A84BDE"/>
    <w:rsid w:val="00A850BE"/>
    <w:rsid w:val="00A8656F"/>
    <w:rsid w:val="00A86A05"/>
    <w:rsid w:val="00A86DE3"/>
    <w:rsid w:val="00A87990"/>
    <w:rsid w:val="00A946AA"/>
    <w:rsid w:val="00A96464"/>
    <w:rsid w:val="00A96539"/>
    <w:rsid w:val="00A96940"/>
    <w:rsid w:val="00A96D0C"/>
    <w:rsid w:val="00A9719A"/>
    <w:rsid w:val="00AA1DC1"/>
    <w:rsid w:val="00AA2FC7"/>
    <w:rsid w:val="00AA32DC"/>
    <w:rsid w:val="00AA4D94"/>
    <w:rsid w:val="00AA5B5E"/>
    <w:rsid w:val="00AA7FDA"/>
    <w:rsid w:val="00AB0CBD"/>
    <w:rsid w:val="00AB231B"/>
    <w:rsid w:val="00AB2C64"/>
    <w:rsid w:val="00AB48CC"/>
    <w:rsid w:val="00AB5D20"/>
    <w:rsid w:val="00AB6529"/>
    <w:rsid w:val="00AB6D43"/>
    <w:rsid w:val="00AC052B"/>
    <w:rsid w:val="00AC1626"/>
    <w:rsid w:val="00AC3E41"/>
    <w:rsid w:val="00AC4650"/>
    <w:rsid w:val="00AC5EF9"/>
    <w:rsid w:val="00AC6AF3"/>
    <w:rsid w:val="00AD02AF"/>
    <w:rsid w:val="00AD35F5"/>
    <w:rsid w:val="00AD53AF"/>
    <w:rsid w:val="00AD74BB"/>
    <w:rsid w:val="00AD7E7B"/>
    <w:rsid w:val="00AE2381"/>
    <w:rsid w:val="00AE6ADB"/>
    <w:rsid w:val="00AE74C2"/>
    <w:rsid w:val="00AF207F"/>
    <w:rsid w:val="00AF242C"/>
    <w:rsid w:val="00AF31A6"/>
    <w:rsid w:val="00AF32A5"/>
    <w:rsid w:val="00AF34D1"/>
    <w:rsid w:val="00AF6622"/>
    <w:rsid w:val="00AF735A"/>
    <w:rsid w:val="00B00391"/>
    <w:rsid w:val="00B00DD3"/>
    <w:rsid w:val="00B01CD5"/>
    <w:rsid w:val="00B04219"/>
    <w:rsid w:val="00B04C16"/>
    <w:rsid w:val="00B04E9F"/>
    <w:rsid w:val="00B0604E"/>
    <w:rsid w:val="00B06C2A"/>
    <w:rsid w:val="00B104A4"/>
    <w:rsid w:val="00B11196"/>
    <w:rsid w:val="00B1388A"/>
    <w:rsid w:val="00B16B04"/>
    <w:rsid w:val="00B24B2B"/>
    <w:rsid w:val="00B25C51"/>
    <w:rsid w:val="00B25FA0"/>
    <w:rsid w:val="00B268F4"/>
    <w:rsid w:val="00B273A1"/>
    <w:rsid w:val="00B30EF7"/>
    <w:rsid w:val="00B315FA"/>
    <w:rsid w:val="00B36B3B"/>
    <w:rsid w:val="00B406CA"/>
    <w:rsid w:val="00B409C7"/>
    <w:rsid w:val="00B42FE0"/>
    <w:rsid w:val="00B437DB"/>
    <w:rsid w:val="00B46687"/>
    <w:rsid w:val="00B47931"/>
    <w:rsid w:val="00B502FA"/>
    <w:rsid w:val="00B51647"/>
    <w:rsid w:val="00B516CF"/>
    <w:rsid w:val="00B51751"/>
    <w:rsid w:val="00B521FD"/>
    <w:rsid w:val="00B56DD6"/>
    <w:rsid w:val="00B576C0"/>
    <w:rsid w:val="00B60D96"/>
    <w:rsid w:val="00B61188"/>
    <w:rsid w:val="00B65468"/>
    <w:rsid w:val="00B674FB"/>
    <w:rsid w:val="00B703DF"/>
    <w:rsid w:val="00B71499"/>
    <w:rsid w:val="00B7174E"/>
    <w:rsid w:val="00B71FDD"/>
    <w:rsid w:val="00B72C59"/>
    <w:rsid w:val="00B7514C"/>
    <w:rsid w:val="00B8060A"/>
    <w:rsid w:val="00B82A01"/>
    <w:rsid w:val="00B83239"/>
    <w:rsid w:val="00B838FD"/>
    <w:rsid w:val="00B83EBD"/>
    <w:rsid w:val="00B855C8"/>
    <w:rsid w:val="00B856EA"/>
    <w:rsid w:val="00B90D37"/>
    <w:rsid w:val="00B91B37"/>
    <w:rsid w:val="00B938D0"/>
    <w:rsid w:val="00B93A66"/>
    <w:rsid w:val="00B951F9"/>
    <w:rsid w:val="00B95D25"/>
    <w:rsid w:val="00B96B34"/>
    <w:rsid w:val="00B97BF3"/>
    <w:rsid w:val="00BA0134"/>
    <w:rsid w:val="00BA2A56"/>
    <w:rsid w:val="00BA43D7"/>
    <w:rsid w:val="00BA4A92"/>
    <w:rsid w:val="00BA5B01"/>
    <w:rsid w:val="00BA667B"/>
    <w:rsid w:val="00BA78AF"/>
    <w:rsid w:val="00BA7C1A"/>
    <w:rsid w:val="00BB19B9"/>
    <w:rsid w:val="00BB2DF1"/>
    <w:rsid w:val="00BB2FBD"/>
    <w:rsid w:val="00BB3A43"/>
    <w:rsid w:val="00BB3D1E"/>
    <w:rsid w:val="00BB496E"/>
    <w:rsid w:val="00BB53A3"/>
    <w:rsid w:val="00BB58AB"/>
    <w:rsid w:val="00BB67E0"/>
    <w:rsid w:val="00BB792D"/>
    <w:rsid w:val="00BC0E64"/>
    <w:rsid w:val="00BC112D"/>
    <w:rsid w:val="00BC64E3"/>
    <w:rsid w:val="00BD2A13"/>
    <w:rsid w:val="00BD359A"/>
    <w:rsid w:val="00BD528D"/>
    <w:rsid w:val="00BD58C9"/>
    <w:rsid w:val="00BD7D62"/>
    <w:rsid w:val="00BD7E20"/>
    <w:rsid w:val="00BE09B4"/>
    <w:rsid w:val="00BE1656"/>
    <w:rsid w:val="00BE2B67"/>
    <w:rsid w:val="00BE4D64"/>
    <w:rsid w:val="00BE51A0"/>
    <w:rsid w:val="00BE560B"/>
    <w:rsid w:val="00BE5711"/>
    <w:rsid w:val="00BE5A8D"/>
    <w:rsid w:val="00BE6478"/>
    <w:rsid w:val="00BF2D39"/>
    <w:rsid w:val="00BF44B4"/>
    <w:rsid w:val="00BF483D"/>
    <w:rsid w:val="00BF56C8"/>
    <w:rsid w:val="00BF615C"/>
    <w:rsid w:val="00BF7965"/>
    <w:rsid w:val="00C03530"/>
    <w:rsid w:val="00C05CD0"/>
    <w:rsid w:val="00C067B7"/>
    <w:rsid w:val="00C10A58"/>
    <w:rsid w:val="00C11539"/>
    <w:rsid w:val="00C12D02"/>
    <w:rsid w:val="00C168DD"/>
    <w:rsid w:val="00C17E7B"/>
    <w:rsid w:val="00C21566"/>
    <w:rsid w:val="00C2205F"/>
    <w:rsid w:val="00C23014"/>
    <w:rsid w:val="00C3259F"/>
    <w:rsid w:val="00C3321D"/>
    <w:rsid w:val="00C33639"/>
    <w:rsid w:val="00C33861"/>
    <w:rsid w:val="00C33880"/>
    <w:rsid w:val="00C3770F"/>
    <w:rsid w:val="00C436F9"/>
    <w:rsid w:val="00C45A4A"/>
    <w:rsid w:val="00C50933"/>
    <w:rsid w:val="00C50C52"/>
    <w:rsid w:val="00C50EF3"/>
    <w:rsid w:val="00C531CB"/>
    <w:rsid w:val="00C53786"/>
    <w:rsid w:val="00C55E4A"/>
    <w:rsid w:val="00C5607A"/>
    <w:rsid w:val="00C576D5"/>
    <w:rsid w:val="00C6374E"/>
    <w:rsid w:val="00C64677"/>
    <w:rsid w:val="00C657A3"/>
    <w:rsid w:val="00C65CC8"/>
    <w:rsid w:val="00C67F53"/>
    <w:rsid w:val="00C703A4"/>
    <w:rsid w:val="00C73B39"/>
    <w:rsid w:val="00C74745"/>
    <w:rsid w:val="00C75E5C"/>
    <w:rsid w:val="00C76214"/>
    <w:rsid w:val="00C8284F"/>
    <w:rsid w:val="00C83B8C"/>
    <w:rsid w:val="00C83BED"/>
    <w:rsid w:val="00C86C0D"/>
    <w:rsid w:val="00C86D95"/>
    <w:rsid w:val="00C87177"/>
    <w:rsid w:val="00C87873"/>
    <w:rsid w:val="00C9050B"/>
    <w:rsid w:val="00C905A9"/>
    <w:rsid w:val="00C925C1"/>
    <w:rsid w:val="00C92E76"/>
    <w:rsid w:val="00C93F39"/>
    <w:rsid w:val="00C96D26"/>
    <w:rsid w:val="00C9714E"/>
    <w:rsid w:val="00CA14A7"/>
    <w:rsid w:val="00CA31F0"/>
    <w:rsid w:val="00CA7863"/>
    <w:rsid w:val="00CA7DC3"/>
    <w:rsid w:val="00CB0467"/>
    <w:rsid w:val="00CB0B16"/>
    <w:rsid w:val="00CB0CDC"/>
    <w:rsid w:val="00CB1E12"/>
    <w:rsid w:val="00CB514C"/>
    <w:rsid w:val="00CB5B33"/>
    <w:rsid w:val="00CB775D"/>
    <w:rsid w:val="00CC12CE"/>
    <w:rsid w:val="00CC31BD"/>
    <w:rsid w:val="00CC44F1"/>
    <w:rsid w:val="00CC76E3"/>
    <w:rsid w:val="00CD04CE"/>
    <w:rsid w:val="00CE2C5D"/>
    <w:rsid w:val="00CE391B"/>
    <w:rsid w:val="00CE3A4D"/>
    <w:rsid w:val="00CE65A2"/>
    <w:rsid w:val="00CF0395"/>
    <w:rsid w:val="00CF0494"/>
    <w:rsid w:val="00CF1D73"/>
    <w:rsid w:val="00CF5D86"/>
    <w:rsid w:val="00CF67DB"/>
    <w:rsid w:val="00CF6A27"/>
    <w:rsid w:val="00D00181"/>
    <w:rsid w:val="00D0158D"/>
    <w:rsid w:val="00D01E94"/>
    <w:rsid w:val="00D0205B"/>
    <w:rsid w:val="00D025A0"/>
    <w:rsid w:val="00D0277E"/>
    <w:rsid w:val="00D04755"/>
    <w:rsid w:val="00D054C2"/>
    <w:rsid w:val="00D05594"/>
    <w:rsid w:val="00D055FB"/>
    <w:rsid w:val="00D05791"/>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0AD3"/>
    <w:rsid w:val="00D436B0"/>
    <w:rsid w:val="00D43EC7"/>
    <w:rsid w:val="00D45EE7"/>
    <w:rsid w:val="00D470F4"/>
    <w:rsid w:val="00D50AD4"/>
    <w:rsid w:val="00D537B0"/>
    <w:rsid w:val="00D5685C"/>
    <w:rsid w:val="00D578A3"/>
    <w:rsid w:val="00D61644"/>
    <w:rsid w:val="00D634F4"/>
    <w:rsid w:val="00D64BCB"/>
    <w:rsid w:val="00D65A59"/>
    <w:rsid w:val="00D6625D"/>
    <w:rsid w:val="00D669EA"/>
    <w:rsid w:val="00D67323"/>
    <w:rsid w:val="00D67BDE"/>
    <w:rsid w:val="00D70A17"/>
    <w:rsid w:val="00D71D1C"/>
    <w:rsid w:val="00D72716"/>
    <w:rsid w:val="00D7564A"/>
    <w:rsid w:val="00D758B8"/>
    <w:rsid w:val="00D75F33"/>
    <w:rsid w:val="00D77B06"/>
    <w:rsid w:val="00D801B0"/>
    <w:rsid w:val="00D80F6F"/>
    <w:rsid w:val="00D8324C"/>
    <w:rsid w:val="00D83647"/>
    <w:rsid w:val="00D83A96"/>
    <w:rsid w:val="00D843BD"/>
    <w:rsid w:val="00D84E0D"/>
    <w:rsid w:val="00D86869"/>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B4741"/>
    <w:rsid w:val="00DC0913"/>
    <w:rsid w:val="00DC2548"/>
    <w:rsid w:val="00DC4EB6"/>
    <w:rsid w:val="00DC57BB"/>
    <w:rsid w:val="00DC7C51"/>
    <w:rsid w:val="00DD0FB0"/>
    <w:rsid w:val="00DD23DB"/>
    <w:rsid w:val="00DD2FC5"/>
    <w:rsid w:val="00DD4145"/>
    <w:rsid w:val="00DD5275"/>
    <w:rsid w:val="00DD5C89"/>
    <w:rsid w:val="00DD7802"/>
    <w:rsid w:val="00DE00CE"/>
    <w:rsid w:val="00DE0E92"/>
    <w:rsid w:val="00DE196A"/>
    <w:rsid w:val="00DE1DC5"/>
    <w:rsid w:val="00DE39A9"/>
    <w:rsid w:val="00DE5298"/>
    <w:rsid w:val="00DE5AEB"/>
    <w:rsid w:val="00DE7156"/>
    <w:rsid w:val="00DE7A34"/>
    <w:rsid w:val="00DF4040"/>
    <w:rsid w:val="00DF5764"/>
    <w:rsid w:val="00DF662C"/>
    <w:rsid w:val="00DF6649"/>
    <w:rsid w:val="00DF69F5"/>
    <w:rsid w:val="00DF6D63"/>
    <w:rsid w:val="00DF6FB3"/>
    <w:rsid w:val="00E0511A"/>
    <w:rsid w:val="00E05D24"/>
    <w:rsid w:val="00E12E36"/>
    <w:rsid w:val="00E1311F"/>
    <w:rsid w:val="00E13154"/>
    <w:rsid w:val="00E16724"/>
    <w:rsid w:val="00E177E5"/>
    <w:rsid w:val="00E20AEC"/>
    <w:rsid w:val="00E23F82"/>
    <w:rsid w:val="00E24955"/>
    <w:rsid w:val="00E264F1"/>
    <w:rsid w:val="00E26AC7"/>
    <w:rsid w:val="00E3043D"/>
    <w:rsid w:val="00E3114A"/>
    <w:rsid w:val="00E31B90"/>
    <w:rsid w:val="00E33D7E"/>
    <w:rsid w:val="00E341D5"/>
    <w:rsid w:val="00E3450D"/>
    <w:rsid w:val="00E35074"/>
    <w:rsid w:val="00E40BE8"/>
    <w:rsid w:val="00E427FA"/>
    <w:rsid w:val="00E433F3"/>
    <w:rsid w:val="00E46A5B"/>
    <w:rsid w:val="00E47BE2"/>
    <w:rsid w:val="00E501F6"/>
    <w:rsid w:val="00E50882"/>
    <w:rsid w:val="00E51049"/>
    <w:rsid w:val="00E52D0D"/>
    <w:rsid w:val="00E5344E"/>
    <w:rsid w:val="00E53729"/>
    <w:rsid w:val="00E55435"/>
    <w:rsid w:val="00E56A1E"/>
    <w:rsid w:val="00E619D5"/>
    <w:rsid w:val="00E62278"/>
    <w:rsid w:val="00E66048"/>
    <w:rsid w:val="00E7289A"/>
    <w:rsid w:val="00E7292C"/>
    <w:rsid w:val="00E7306A"/>
    <w:rsid w:val="00E74A55"/>
    <w:rsid w:val="00E74F07"/>
    <w:rsid w:val="00E7568F"/>
    <w:rsid w:val="00E757EE"/>
    <w:rsid w:val="00E77FFB"/>
    <w:rsid w:val="00E82132"/>
    <w:rsid w:val="00E835E3"/>
    <w:rsid w:val="00E8387A"/>
    <w:rsid w:val="00E84A23"/>
    <w:rsid w:val="00E90F4B"/>
    <w:rsid w:val="00E9163D"/>
    <w:rsid w:val="00E943E9"/>
    <w:rsid w:val="00E94402"/>
    <w:rsid w:val="00E96BBC"/>
    <w:rsid w:val="00E96EC6"/>
    <w:rsid w:val="00E97BD2"/>
    <w:rsid w:val="00E97F2B"/>
    <w:rsid w:val="00EA1BAC"/>
    <w:rsid w:val="00EA1FCA"/>
    <w:rsid w:val="00EA346B"/>
    <w:rsid w:val="00EA5763"/>
    <w:rsid w:val="00EA5B98"/>
    <w:rsid w:val="00EA7DA3"/>
    <w:rsid w:val="00EA7F5F"/>
    <w:rsid w:val="00EB5C52"/>
    <w:rsid w:val="00EB62DB"/>
    <w:rsid w:val="00EB648A"/>
    <w:rsid w:val="00EB6BFB"/>
    <w:rsid w:val="00EB7DC7"/>
    <w:rsid w:val="00EC069D"/>
    <w:rsid w:val="00EC07A2"/>
    <w:rsid w:val="00EC150E"/>
    <w:rsid w:val="00EC7156"/>
    <w:rsid w:val="00EC7715"/>
    <w:rsid w:val="00ED0BC8"/>
    <w:rsid w:val="00ED2E32"/>
    <w:rsid w:val="00EE015B"/>
    <w:rsid w:val="00EE0CA0"/>
    <w:rsid w:val="00EE141A"/>
    <w:rsid w:val="00EE223C"/>
    <w:rsid w:val="00EE56A1"/>
    <w:rsid w:val="00EE7A6E"/>
    <w:rsid w:val="00EF1D17"/>
    <w:rsid w:val="00EF4A44"/>
    <w:rsid w:val="00EF4DB7"/>
    <w:rsid w:val="00EF5D44"/>
    <w:rsid w:val="00EF656E"/>
    <w:rsid w:val="00EF6EFF"/>
    <w:rsid w:val="00EF73B9"/>
    <w:rsid w:val="00F023A2"/>
    <w:rsid w:val="00F0250C"/>
    <w:rsid w:val="00F03B48"/>
    <w:rsid w:val="00F04185"/>
    <w:rsid w:val="00F04864"/>
    <w:rsid w:val="00F049AC"/>
    <w:rsid w:val="00F052B5"/>
    <w:rsid w:val="00F0634C"/>
    <w:rsid w:val="00F0745F"/>
    <w:rsid w:val="00F10A71"/>
    <w:rsid w:val="00F10ECB"/>
    <w:rsid w:val="00F11103"/>
    <w:rsid w:val="00F11252"/>
    <w:rsid w:val="00F12B88"/>
    <w:rsid w:val="00F13FC4"/>
    <w:rsid w:val="00F17B9F"/>
    <w:rsid w:val="00F206A9"/>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3CD"/>
    <w:rsid w:val="00F42F93"/>
    <w:rsid w:val="00F4438B"/>
    <w:rsid w:val="00F44AA4"/>
    <w:rsid w:val="00F45107"/>
    <w:rsid w:val="00F45820"/>
    <w:rsid w:val="00F45E62"/>
    <w:rsid w:val="00F464ED"/>
    <w:rsid w:val="00F472F6"/>
    <w:rsid w:val="00F50825"/>
    <w:rsid w:val="00F53105"/>
    <w:rsid w:val="00F54A71"/>
    <w:rsid w:val="00F555A2"/>
    <w:rsid w:val="00F56A34"/>
    <w:rsid w:val="00F60555"/>
    <w:rsid w:val="00F60A02"/>
    <w:rsid w:val="00F62398"/>
    <w:rsid w:val="00F62429"/>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4FA6"/>
    <w:rsid w:val="00F95D04"/>
    <w:rsid w:val="00F95D92"/>
    <w:rsid w:val="00F96402"/>
    <w:rsid w:val="00F97B45"/>
    <w:rsid w:val="00FA29B9"/>
    <w:rsid w:val="00FA3E96"/>
    <w:rsid w:val="00FA5924"/>
    <w:rsid w:val="00FB1907"/>
    <w:rsid w:val="00FB37CB"/>
    <w:rsid w:val="00FB481D"/>
    <w:rsid w:val="00FB4D0E"/>
    <w:rsid w:val="00FB55B2"/>
    <w:rsid w:val="00FB5D85"/>
    <w:rsid w:val="00FB6184"/>
    <w:rsid w:val="00FB64F4"/>
    <w:rsid w:val="00FB7AB1"/>
    <w:rsid w:val="00FC3214"/>
    <w:rsid w:val="00FC5A80"/>
    <w:rsid w:val="00FC6AF0"/>
    <w:rsid w:val="00FD000E"/>
    <w:rsid w:val="00FD0C67"/>
    <w:rsid w:val="00FD27CC"/>
    <w:rsid w:val="00FD2945"/>
    <w:rsid w:val="00FD2A7C"/>
    <w:rsid w:val="00FD2C5F"/>
    <w:rsid w:val="00FD306D"/>
    <w:rsid w:val="00FD36D3"/>
    <w:rsid w:val="00FD3A45"/>
    <w:rsid w:val="00FD3B69"/>
    <w:rsid w:val="00FD4884"/>
    <w:rsid w:val="00FD5C63"/>
    <w:rsid w:val="00FE1422"/>
    <w:rsid w:val="00FE381D"/>
    <w:rsid w:val="00FE433C"/>
    <w:rsid w:val="00FE49BA"/>
    <w:rsid w:val="00FE7D45"/>
    <w:rsid w:val="00FF0465"/>
    <w:rsid w:val="00FF14E1"/>
    <w:rsid w:val="00FF61EE"/>
    <w:rsid w:val="00FF640D"/>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2D22AE"/>
  <w15:docId w15:val="{0B4ED19F-CE74-4A52-9FA2-7BDE5301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E3114A"/>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A2B5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E3114A"/>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A2B5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hrts.prod.hhs.gov/bizflowrule/"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cms.bizflow.com/bizflow/setup/BizFlow_Advanced_Reporting_12.4.zip"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hrts.test.hhs.gov/bizflowrule/"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cms.bizflow.com/bizflow/setup/BizFlow_Process_Studio_12.4.zi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hyperlink" Target="https://github.com/HHS/CDC-BizFlow.git"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HHS/CDC-BizFlow.gi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hyperlink" Target="http://www.deloitte.com/us/about"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putty.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hyperlink" Target="https://hrts.dev.hhs.gov/bizflowrule/"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eader" Target="header3.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HHS CDC HR BizFlow System</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3.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2.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3.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D7555B-3FBB-4509-844F-DEC7ACD40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970</TotalTime>
  <Pages>64</Pages>
  <Words>7361</Words>
  <Characters>41958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49221</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HHS CDC HR BizFlow System</dc:title>
  <dc:creator>Tae.Lee@hhs.gov</dc:creator>
  <cp:lastModifiedBy>Lee, Tae (OS/ASA)</cp:lastModifiedBy>
  <cp:revision>380</cp:revision>
  <cp:lastPrinted>2009-07-09T16:44:00Z</cp:lastPrinted>
  <dcterms:created xsi:type="dcterms:W3CDTF">2017-04-25T00:46:00Z</dcterms:created>
  <dcterms:modified xsi:type="dcterms:W3CDTF">2018-11-15T19:49:00Z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